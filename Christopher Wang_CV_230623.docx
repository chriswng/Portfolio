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520AB" w14:textId="44B10DFC" w:rsidR="00593AEB" w:rsidRPr="004B3C3B" w:rsidRDefault="00074EAF" w:rsidP="005E61DB">
      <w:pPr>
        <w:pStyle w:val="Title"/>
        <w:tabs>
          <w:tab w:val="left" w:pos="8670"/>
          <w:tab w:val="right" w:pos="10205"/>
        </w:tabs>
        <w:spacing w:before="0" w:after="0"/>
        <w:ind w:left="0"/>
        <w:rPr>
          <w:sz w:val="44"/>
          <w:szCs w:val="44"/>
        </w:rPr>
      </w:pPr>
      <w:r w:rsidRPr="004B3C3B">
        <w:rPr>
          <w:sz w:val="44"/>
          <w:szCs w:val="44"/>
        </w:rPr>
        <w:t>Christopher</w:t>
      </w:r>
      <w:r w:rsidR="00B679B0" w:rsidRPr="004B3C3B">
        <w:rPr>
          <w:sz w:val="44"/>
          <w:szCs w:val="44"/>
        </w:rPr>
        <w:t xml:space="preserve"> </w:t>
      </w:r>
      <w:r w:rsidRPr="004B3C3B">
        <w:rPr>
          <w:sz w:val="44"/>
          <w:szCs w:val="44"/>
        </w:rPr>
        <w:t>Wang</w:t>
      </w:r>
      <w:r w:rsidRPr="004B3C3B">
        <w:rPr>
          <w:sz w:val="44"/>
          <w:szCs w:val="44"/>
        </w:rPr>
        <w:tab/>
      </w:r>
      <w:r w:rsidR="00851983" w:rsidRPr="004B3C3B">
        <w:rPr>
          <w:sz w:val="44"/>
          <w:szCs w:val="44"/>
        </w:rPr>
        <w:tab/>
      </w:r>
    </w:p>
    <w:p w14:paraId="58C31D2E" w14:textId="0CA319D9" w:rsidR="00593AEB" w:rsidRPr="004B3C3B" w:rsidRDefault="0052632D" w:rsidP="005E61DB">
      <w:pPr>
        <w:pStyle w:val="Subtitle"/>
        <w:ind w:left="0"/>
        <w:rPr>
          <w:sz w:val="22"/>
          <w:szCs w:val="22"/>
        </w:rPr>
      </w:pPr>
      <w:r w:rsidRPr="004B3C3B">
        <w:rPr>
          <w:sz w:val="22"/>
          <w:szCs w:val="22"/>
        </w:rPr>
        <w:t>S</w:t>
      </w:r>
      <w:r w:rsidR="00074EAF" w:rsidRPr="004B3C3B">
        <w:rPr>
          <w:sz w:val="22"/>
          <w:szCs w:val="22"/>
        </w:rPr>
        <w:t>us</w:t>
      </w:r>
      <w:r w:rsidRPr="004B3C3B">
        <w:rPr>
          <w:sz w:val="22"/>
          <w:szCs w:val="22"/>
        </w:rPr>
        <w:t>tainability consultant</w:t>
      </w:r>
      <w:r w:rsidR="004B3C3B" w:rsidRPr="004B3C3B">
        <w:rPr>
          <w:sz w:val="22"/>
          <w:szCs w:val="22"/>
        </w:rPr>
        <w:t>, Sydney</w:t>
      </w:r>
    </w:p>
    <w:p w14:paraId="2C5F8CA0" w14:textId="3093C602" w:rsidR="004B3C3B" w:rsidRPr="00740A99" w:rsidRDefault="004B3C3B" w:rsidP="005E61DB">
      <w:pPr>
        <w:rPr>
          <w:rStyle w:val="Hyperlink"/>
          <w:color w:val="auto"/>
        </w:rPr>
      </w:pPr>
      <w:r>
        <w:t>+61 426 081 029</w:t>
      </w:r>
      <w:r w:rsidRPr="004B3C3B">
        <w:t xml:space="preserve"> | </w:t>
      </w:r>
      <w:hyperlink r:id="rId8" w:history="1">
        <w:r w:rsidRPr="004B3C3B">
          <w:rPr>
            <w:rStyle w:val="Hyperlink"/>
            <w:color w:val="auto"/>
            <w:u w:val="none"/>
          </w:rPr>
          <w:t>cywang2910@gmail.com</w:t>
        </w:r>
      </w:hyperlink>
      <w:r w:rsidRPr="004B3C3B">
        <w:t xml:space="preserve"> </w:t>
      </w:r>
      <w:r w:rsidRPr="00740A99">
        <w:t xml:space="preserve">| </w:t>
      </w:r>
      <w:r w:rsidR="00740A99" w:rsidRPr="00740A99">
        <w:fldChar w:fldCharType="begin"/>
      </w:r>
      <w:r w:rsidR="00740A99" w:rsidRPr="00740A99">
        <w:instrText xml:space="preserve"> HYPERLINK "http://www.linkedin.com/in/chriswang99" </w:instrText>
      </w:r>
      <w:r w:rsidR="00740A99" w:rsidRPr="00740A99">
        <w:fldChar w:fldCharType="separate"/>
      </w:r>
      <w:r w:rsidRPr="00740A99">
        <w:rPr>
          <w:rStyle w:val="Hyperlink"/>
          <w:color w:val="auto"/>
          <w:u w:val="none"/>
        </w:rPr>
        <w:t>linkedin.com/in/chriswang99</w:t>
      </w:r>
    </w:p>
    <w:p w14:paraId="15C9C80A" w14:textId="41308BF4" w:rsidR="004B3C3B" w:rsidRDefault="00740A99" w:rsidP="005E61DB">
      <w:pPr>
        <w:pStyle w:val="BodyText"/>
        <w:sectPr w:rsidR="004B3C3B" w:rsidSect="005E61DB">
          <w:headerReference w:type="default" r:id="rId9"/>
          <w:footerReference w:type="default" r:id="rId10"/>
          <w:headerReference w:type="first" r:id="rId11"/>
          <w:type w:val="continuous"/>
          <w:pgSz w:w="11907" w:h="16839" w:code="9"/>
          <w:pgMar w:top="720" w:right="720" w:bottom="720" w:left="720" w:header="567" w:footer="454" w:gutter="0"/>
          <w:paperSrc w:first="7" w:other="7"/>
          <w:cols w:space="450"/>
          <w:titlePg/>
          <w:docGrid w:linePitch="360"/>
        </w:sectPr>
      </w:pPr>
      <w:r w:rsidRPr="00740A99">
        <w:fldChar w:fldCharType="end"/>
      </w:r>
    </w:p>
    <w:p w14:paraId="6ED7B72F" w14:textId="533BBF8B" w:rsidR="004B2F4B" w:rsidRDefault="004B2F4B" w:rsidP="00041AB6">
      <w:pPr>
        <w:pStyle w:val="BodyText"/>
        <w:spacing w:before="0"/>
      </w:pPr>
      <w:r w:rsidRPr="004B2F4B">
        <w:t xml:space="preserve">Experienced sustainability consultant, integrating strategy, policy, and design to drive sustainable practices and operations within </w:t>
      </w:r>
      <w:r w:rsidR="003B6BC3">
        <w:t>the built environment</w:t>
      </w:r>
      <w:r w:rsidRPr="004B2F4B">
        <w:t xml:space="preserve">. Successfully delivered impactful outcomes across a wide range of </w:t>
      </w:r>
      <w:r>
        <w:t xml:space="preserve">clients and </w:t>
      </w:r>
      <w:r w:rsidRPr="004B2F4B">
        <w:t>projects, including utility energy entities, retail portfolios, industrial and logistic portfolios, mixed-use residential developments, residential precincts, and transport infrastructure. Collaborative and skilled in engaging multidisciplinary teams to ensure sustainability is embedded throughout the project lifecycle.</w:t>
      </w:r>
      <w:r>
        <w:t xml:space="preserve"> Looking to integrate climate</w:t>
      </w:r>
      <w:r w:rsidRPr="004B2F4B">
        <w:t xml:space="preserve"> resilience and improv</w:t>
      </w:r>
      <w:r w:rsidR="003B6BC3">
        <w:t>e</w:t>
      </w:r>
      <w:r w:rsidRPr="004B2F4B">
        <w:t xml:space="preserve"> resource utili</w:t>
      </w:r>
      <w:r>
        <w:t>s</w:t>
      </w:r>
      <w:r w:rsidRPr="004B2F4B">
        <w:t>ation through strategic considerations</w:t>
      </w:r>
      <w:r w:rsidR="003B6BC3">
        <w:t>,</w:t>
      </w:r>
      <w:r w:rsidRPr="004B2F4B">
        <w:t xml:space="preserve"> and effective design and management procedures</w:t>
      </w:r>
      <w:r>
        <w:t xml:space="preserve"> for a broader range of clients</w:t>
      </w:r>
      <w:r w:rsidRPr="004B2F4B">
        <w:t>.</w:t>
      </w:r>
    </w:p>
    <w:p w14:paraId="156CE2E0" w14:textId="6B1F4911" w:rsidR="00F852D0" w:rsidRDefault="00F852D0" w:rsidP="00DF1D75">
      <w:pPr>
        <w:pStyle w:val="Heading1"/>
        <w:contextualSpacing/>
      </w:pPr>
      <w:r>
        <w:t xml:space="preserve">Qualifications and </w:t>
      </w:r>
      <w:r w:rsidR="003B3D57">
        <w:t>A</w:t>
      </w:r>
      <w:r>
        <w:t>ffiliations</w:t>
      </w:r>
    </w:p>
    <w:p w14:paraId="48A7B79F" w14:textId="77777777" w:rsidR="00495268" w:rsidRPr="005E61DB" w:rsidRDefault="00D53D41" w:rsidP="002918D6">
      <w:pPr>
        <w:pStyle w:val="ListBullet"/>
        <w:spacing w:before="0" w:line="276" w:lineRule="auto"/>
        <w:contextualSpacing/>
        <w:rPr>
          <w:rStyle w:val="fStyleGeneral"/>
          <w:rFonts w:asciiTheme="minorHAnsi" w:hAnsiTheme="minorHAnsi"/>
        </w:rPr>
      </w:pPr>
      <w:r w:rsidRPr="005E61DB">
        <w:rPr>
          <w:rStyle w:val="fStyleGeneral"/>
          <w:rFonts w:asciiTheme="minorHAnsi" w:eastAsia="Arial" w:hAnsiTheme="minorHAnsi"/>
        </w:rPr>
        <w:t>Bachelor of Engineering (Honours Class 1), Civil Engineering with Architecture, University of New South Wales</w:t>
      </w:r>
    </w:p>
    <w:p w14:paraId="0138C6F1" w14:textId="77777777" w:rsidR="00495268" w:rsidRPr="005E61DB" w:rsidRDefault="00074EAF" w:rsidP="002918D6">
      <w:pPr>
        <w:pStyle w:val="ListBullet"/>
        <w:spacing w:after="0" w:line="276" w:lineRule="auto"/>
        <w:contextualSpacing/>
        <w:rPr>
          <w:rStyle w:val="fStyleGeneral"/>
          <w:rFonts w:asciiTheme="minorHAnsi" w:hAnsiTheme="minorHAnsi"/>
        </w:rPr>
      </w:pPr>
      <w:r w:rsidRPr="005E61DB">
        <w:rPr>
          <w:rStyle w:val="fStyleGeneralItalic"/>
          <w:rFonts w:asciiTheme="minorHAnsi" w:eastAsia="Arial" w:hAnsiTheme="minorHAnsi"/>
          <w:i w:val="0"/>
          <w:iCs w:val="0"/>
        </w:rPr>
        <w:t xml:space="preserve">Green Star </w:t>
      </w:r>
      <w:r w:rsidR="00D53D41" w:rsidRPr="005E61DB">
        <w:rPr>
          <w:rStyle w:val="fStyleGeneralItalic"/>
          <w:rFonts w:asciiTheme="minorHAnsi" w:eastAsia="Arial" w:hAnsiTheme="minorHAnsi"/>
          <w:i w:val="0"/>
          <w:iCs w:val="0"/>
        </w:rPr>
        <w:t xml:space="preserve">Accredited Professional </w:t>
      </w:r>
    </w:p>
    <w:p w14:paraId="552E3DED" w14:textId="6562A9A2" w:rsidR="00074EAF" w:rsidRPr="005E61DB" w:rsidRDefault="005E61DB" w:rsidP="002918D6">
      <w:pPr>
        <w:pStyle w:val="ListBullet"/>
        <w:spacing w:line="276" w:lineRule="auto"/>
        <w:contextualSpacing/>
        <w:rPr>
          <w:rStyle w:val="fStyleGeneral"/>
          <w:rFonts w:asciiTheme="minorHAnsi" w:hAnsiTheme="minorHAnsi"/>
        </w:rPr>
      </w:pPr>
      <w:r w:rsidRPr="005E61DB">
        <w:rPr>
          <w:rStyle w:val="fStyleGeneral"/>
          <w:rFonts w:asciiTheme="minorHAnsi" w:eastAsia="Arial" w:hAnsiTheme="minorHAnsi"/>
        </w:rPr>
        <w:t xml:space="preserve">Engineers Australia - </w:t>
      </w:r>
      <w:r w:rsidR="00074EAF" w:rsidRPr="005E61DB">
        <w:rPr>
          <w:rStyle w:val="fStyleGeneral"/>
          <w:rFonts w:asciiTheme="minorHAnsi" w:eastAsia="Arial" w:hAnsiTheme="minorHAnsi"/>
        </w:rPr>
        <w:t xml:space="preserve">Young Engineers Australia Sydney </w:t>
      </w:r>
      <w:r w:rsidR="0082592B" w:rsidRPr="005E61DB">
        <w:rPr>
          <w:rStyle w:val="fStyleGeneral"/>
          <w:rFonts w:asciiTheme="minorHAnsi" w:eastAsia="Arial" w:hAnsiTheme="minorHAnsi"/>
        </w:rPr>
        <w:t>Committee</w:t>
      </w:r>
      <w:r w:rsidR="00D53D41" w:rsidRPr="005E61DB">
        <w:rPr>
          <w:rStyle w:val="fStyleGeneral"/>
          <w:rFonts w:asciiTheme="minorHAnsi" w:eastAsia="Arial" w:hAnsiTheme="minorHAnsi"/>
        </w:rPr>
        <w:t xml:space="preserve"> </w:t>
      </w:r>
    </w:p>
    <w:p w14:paraId="6C95CA6E" w14:textId="37F86075" w:rsidR="002B3387" w:rsidRDefault="002B3387" w:rsidP="00DF1D75">
      <w:pPr>
        <w:pStyle w:val="Heading1"/>
        <w:tabs>
          <w:tab w:val="left" w:pos="5580"/>
        </w:tabs>
        <w:contextualSpacing/>
      </w:pPr>
      <w:bookmarkStart w:id="0" w:name="Here"/>
      <w:r>
        <w:t>Professional History</w:t>
      </w:r>
      <w:r w:rsidR="00041AB6">
        <w:tab/>
      </w:r>
    </w:p>
    <w:p w14:paraId="6C2D5579" w14:textId="590A1C73" w:rsidR="008C0BCC" w:rsidRDefault="00495268" w:rsidP="002918D6">
      <w:pPr>
        <w:pStyle w:val="Heading2"/>
        <w:tabs>
          <w:tab w:val="right" w:pos="10205"/>
        </w:tabs>
        <w:spacing w:before="0" w:after="0"/>
        <w:contextualSpacing/>
      </w:pPr>
      <w:r>
        <w:t>Consultant, Sustainability and Climate Change Advisory, WSP</w:t>
      </w:r>
      <w:r w:rsidR="0012260E">
        <w:tab/>
      </w:r>
      <w:r w:rsidR="008C0BCC">
        <w:t>2022-Present</w:t>
      </w:r>
    </w:p>
    <w:p w14:paraId="30122E26" w14:textId="77777777" w:rsidR="009527A3" w:rsidRDefault="009527A3" w:rsidP="002918D6">
      <w:pPr>
        <w:pStyle w:val="ListBullet"/>
        <w:spacing w:before="60" w:after="0"/>
      </w:pPr>
      <w:r w:rsidRPr="009527A3">
        <w:t>Provided limited assurance services aligned with ISO 15064-3 guidance to a prominent Australian real estate investment trust, assessing their GHG, energy, and water data for Sustainability Reporting and GRESB reporting.</w:t>
      </w:r>
    </w:p>
    <w:p w14:paraId="09BC5880" w14:textId="635116D8" w:rsidR="009527A3" w:rsidRPr="009527A3" w:rsidRDefault="009527A3" w:rsidP="002918D6">
      <w:pPr>
        <w:pStyle w:val="ListBullet"/>
        <w:spacing w:before="60" w:after="0"/>
      </w:pPr>
      <w:r>
        <w:t>Guided</w:t>
      </w:r>
      <w:r w:rsidRPr="009527A3">
        <w:t xml:space="preserve"> the annual GRESB Infrastructure Assessment for a major electricity company in New South Wales since their inaugural FY21 submission on behalf of a global infrastructure investment manager. Developed internal procedures for data collection, stakeholder engagement, mock scoring, and submission compilation, resulting in a notable 3</w:t>
      </w:r>
      <w:r w:rsidR="003F6AAB">
        <w:t>5</w:t>
      </w:r>
      <w:r w:rsidRPr="009527A3">
        <w:t>% improvement in FY22.</w:t>
      </w:r>
    </w:p>
    <w:p w14:paraId="440663FF" w14:textId="5FAE4470" w:rsidR="003F6AAB" w:rsidRDefault="00517AA1" w:rsidP="002918D6">
      <w:pPr>
        <w:pStyle w:val="ListBullet"/>
        <w:spacing w:before="60" w:after="0"/>
      </w:pPr>
      <w:r>
        <w:t>Coordinated with clients to conceptualise and model environmental impact improvements</w:t>
      </w:r>
      <w:r>
        <w:t xml:space="preserve"> in authoring</w:t>
      </w:r>
      <w:r w:rsidR="003F6AAB">
        <w:t xml:space="preserve"> 5 </w:t>
      </w:r>
      <w:r>
        <w:t xml:space="preserve">life cycle </w:t>
      </w:r>
      <w:proofErr w:type="spellStart"/>
      <w:r>
        <w:t>assessments</w:t>
      </w:r>
      <w:r w:rsidR="003F6AAB">
        <w:t>s</w:t>
      </w:r>
      <w:proofErr w:type="spellEnd"/>
      <w:r w:rsidR="003F6AAB">
        <w:t xml:space="preserve"> for commercial, </w:t>
      </w:r>
      <w:proofErr w:type="gramStart"/>
      <w:r w:rsidR="003F6AAB">
        <w:t>residential</w:t>
      </w:r>
      <w:proofErr w:type="gramEnd"/>
      <w:r w:rsidR="003F6AAB">
        <w:t xml:space="preserve"> and mixed-use high rises in QLD and VIC. </w:t>
      </w:r>
    </w:p>
    <w:p w14:paraId="199BDB1A" w14:textId="027455A6" w:rsidR="009527A3" w:rsidRPr="009527A3" w:rsidRDefault="00DB21D1" w:rsidP="002918D6">
      <w:pPr>
        <w:pStyle w:val="ListBullet"/>
        <w:spacing w:before="60" w:after="0"/>
      </w:pPr>
      <w:r>
        <w:t>Delivered</w:t>
      </w:r>
      <w:r w:rsidR="009527A3" w:rsidRPr="009527A3">
        <w:t xml:space="preserve"> the </w:t>
      </w:r>
      <w:r w:rsidR="009527A3">
        <w:t xml:space="preserve">Green Star Performance </w:t>
      </w:r>
      <w:r w:rsidR="009527A3" w:rsidRPr="009527A3">
        <w:t>recertification process of Retail and Industrial portfolios for</w:t>
      </w:r>
      <w:r w:rsidR="003F6AAB">
        <w:t xml:space="preserve"> </w:t>
      </w:r>
      <w:r w:rsidR="009527A3" w:rsidRPr="009527A3">
        <w:t xml:space="preserve">leading property investment and funds management </w:t>
      </w:r>
      <w:r w:rsidR="003F6AAB" w:rsidRPr="009527A3">
        <w:t>compani</w:t>
      </w:r>
      <w:r w:rsidR="003F6AAB">
        <w:t>es</w:t>
      </w:r>
      <w:r w:rsidR="009527A3" w:rsidRPr="009527A3">
        <w:t xml:space="preserve"> in FY22, encompassing more than </w:t>
      </w:r>
      <w:r w:rsidR="003F6AAB">
        <w:t>300</w:t>
      </w:r>
      <w:r w:rsidR="009527A3" w:rsidRPr="009527A3">
        <w:t xml:space="preserve"> </w:t>
      </w:r>
      <w:r w:rsidR="003F6AAB" w:rsidRPr="009527A3">
        <w:t>assets</w:t>
      </w:r>
      <w:r w:rsidR="009527A3">
        <w:t xml:space="preserve">, elevating the </w:t>
      </w:r>
      <w:r w:rsidR="003F6AAB">
        <w:t xml:space="preserve">(100+ asset) </w:t>
      </w:r>
      <w:r w:rsidR="009527A3" w:rsidRPr="009527A3">
        <w:t>Retail Portfolio</w:t>
      </w:r>
      <w:r w:rsidR="003F6AAB">
        <w:t xml:space="preserve"> of one</w:t>
      </w:r>
      <w:r w:rsidR="009527A3" w:rsidRPr="009527A3">
        <w:t xml:space="preserve"> </w:t>
      </w:r>
      <w:r w:rsidR="003F6AAB">
        <w:t xml:space="preserve">client </w:t>
      </w:r>
      <w:r w:rsidR="009527A3">
        <w:t xml:space="preserve">from a two to </w:t>
      </w:r>
      <w:r w:rsidR="00B76DA8">
        <w:t>three-star</w:t>
      </w:r>
      <w:r w:rsidR="009527A3">
        <w:t xml:space="preserve"> rating for the first time</w:t>
      </w:r>
      <w:r w:rsidR="009527A3" w:rsidRPr="009527A3">
        <w:t>.</w:t>
      </w:r>
    </w:p>
    <w:p w14:paraId="0B313B8E" w14:textId="60F2D5A0" w:rsidR="009527A3" w:rsidRPr="009527A3" w:rsidRDefault="009527A3" w:rsidP="002918D6">
      <w:pPr>
        <w:pStyle w:val="ListBullet"/>
        <w:spacing w:before="60" w:after="0"/>
      </w:pPr>
      <w:r w:rsidRPr="009527A3">
        <w:t>Developed comprehensive ESD, BASIX, and Na</w:t>
      </w:r>
      <w:r w:rsidR="00DB21D1">
        <w:t>t</w:t>
      </w:r>
      <w:r w:rsidRPr="009527A3">
        <w:t>HERS strategies and design guidance for various residential and aged care assets, conducting thorough building physics and performance analyses, including thermal comfort, energy, water, and facade assessments. Clients included an international real estate development and management company as well as an established aged care services provider.</w:t>
      </w:r>
    </w:p>
    <w:p w14:paraId="7AC67885" w14:textId="4C041500" w:rsidR="009527A3" w:rsidRPr="009527A3" w:rsidRDefault="009527A3" w:rsidP="002918D6">
      <w:pPr>
        <w:pStyle w:val="ListBullet"/>
        <w:spacing w:before="60" w:after="0"/>
      </w:pPr>
      <w:r w:rsidRPr="009527A3">
        <w:t>Conducted policy reviews and modelled building performance to support Inner West Council on multiple studies, providing valuable insights and recommendations for new buildings' energy and water targets, as well as development incentives.</w:t>
      </w:r>
    </w:p>
    <w:p w14:paraId="24FA56CE" w14:textId="77777777" w:rsidR="002D672F" w:rsidRDefault="002D672F" w:rsidP="002918D6">
      <w:pPr>
        <w:pStyle w:val="ListBullet"/>
        <w:spacing w:before="60" w:after="0"/>
      </w:pPr>
      <w:r w:rsidRPr="002D672F">
        <w:t xml:space="preserve">Managed sustainability data for an Australian investment and funds management company throughout Q4 FY22. Oversaw energy usage, GHG emissions, water consumption, and waste management. </w:t>
      </w:r>
    </w:p>
    <w:p w14:paraId="24469050" w14:textId="547EF142" w:rsidR="009527A3" w:rsidRPr="002D672F" w:rsidRDefault="002D672F" w:rsidP="002918D6">
      <w:pPr>
        <w:pStyle w:val="ListBullet"/>
        <w:spacing w:before="60" w:after="0"/>
      </w:pPr>
      <w:r>
        <w:t xml:space="preserve">Analysed the platform and concourse design </w:t>
      </w:r>
      <w:r w:rsidRPr="009527A3">
        <w:t>of the new Victorian Parkdale Metro Station</w:t>
      </w:r>
      <w:r w:rsidR="009527A3" w:rsidRPr="009527A3">
        <w:t xml:space="preserve"> to ensure compliance with relevant </w:t>
      </w:r>
      <w:r>
        <w:t xml:space="preserve">weather comfort </w:t>
      </w:r>
      <w:r w:rsidR="009527A3" w:rsidRPr="009527A3">
        <w:t xml:space="preserve">standards </w:t>
      </w:r>
      <w:r>
        <w:t>and requirements, optimizing</w:t>
      </w:r>
      <w:r w:rsidR="009527A3" w:rsidRPr="009527A3">
        <w:t xml:space="preserve"> accessibility, comfort, and safety in the design phase.</w:t>
      </w:r>
    </w:p>
    <w:p w14:paraId="19E8F8F4" w14:textId="31E78C73" w:rsidR="00BD4026" w:rsidRDefault="002B3387" w:rsidP="002918D6">
      <w:pPr>
        <w:pStyle w:val="Heading2"/>
        <w:tabs>
          <w:tab w:val="right" w:pos="10205"/>
        </w:tabs>
        <w:spacing w:before="240" w:after="0"/>
        <w:contextualSpacing/>
      </w:pPr>
      <w:r>
        <w:t>Assistant Project Officer, Capital Facilities and Infrastructure</w:t>
      </w:r>
      <w:r w:rsidR="0012260E">
        <w:t>, Dept. of Defence</w:t>
      </w:r>
      <w:r w:rsidR="0012260E">
        <w:tab/>
      </w:r>
      <w:r>
        <w:t>2020-2022</w:t>
      </w:r>
    </w:p>
    <w:p w14:paraId="301CBCFD" w14:textId="5A43D5DE" w:rsidR="001F06FA" w:rsidRDefault="001F06FA" w:rsidP="002918D6">
      <w:pPr>
        <w:pStyle w:val="ListBullet"/>
        <w:spacing w:before="60" w:after="0"/>
      </w:pPr>
      <w:r w:rsidRPr="001F06FA">
        <w:t xml:space="preserve">Administered contracts </w:t>
      </w:r>
      <w:r w:rsidR="00B76DA8" w:rsidRPr="001F06FA">
        <w:t>totalling</w:t>
      </w:r>
      <w:r w:rsidRPr="001F06FA">
        <w:t xml:space="preserve"> $1.3 billion across 5 CFI projects in Sydney and Darwin. Oversaw PM/CA, </w:t>
      </w:r>
      <w:r w:rsidR="00B76DA8">
        <w:t>d</w:t>
      </w:r>
      <w:r w:rsidRPr="001F06FA">
        <w:t xml:space="preserve">esign </w:t>
      </w:r>
      <w:r w:rsidR="00B76DA8">
        <w:t>s</w:t>
      </w:r>
      <w:r w:rsidRPr="001F06FA">
        <w:t xml:space="preserve">ervices, and </w:t>
      </w:r>
      <w:r w:rsidR="00B76DA8">
        <w:t>m</w:t>
      </w:r>
      <w:r w:rsidRPr="001F06FA">
        <w:t xml:space="preserve">ain </w:t>
      </w:r>
      <w:r w:rsidR="00B76DA8">
        <w:t>c</w:t>
      </w:r>
      <w:r w:rsidRPr="001F06FA">
        <w:t>ontractors throughout development and delivery.</w:t>
      </w:r>
      <w:bookmarkEnd w:id="0"/>
    </w:p>
    <w:p w14:paraId="1FCE1827" w14:textId="0C1B4AA0" w:rsidR="00697120" w:rsidRDefault="001F06FA" w:rsidP="002918D6">
      <w:pPr>
        <w:pStyle w:val="ListBullet"/>
        <w:spacing w:before="60" w:after="0"/>
      </w:pPr>
      <w:r w:rsidRPr="001F06FA">
        <w:t>Participated in procurement activities for PM/CA and design services</w:t>
      </w:r>
      <w:r w:rsidR="00B76DA8">
        <w:t>.</w:t>
      </w:r>
    </w:p>
    <w:p w14:paraId="50FD100F" w14:textId="77CC6091" w:rsidR="005E61DB" w:rsidRDefault="005E61DB" w:rsidP="005E61DB">
      <w:pPr>
        <w:pStyle w:val="Heading1"/>
        <w:tabs>
          <w:tab w:val="left" w:pos="5580"/>
        </w:tabs>
        <w:contextualSpacing/>
      </w:pPr>
      <w:r>
        <w:t>Extracurricular Activities</w:t>
      </w:r>
      <w:r>
        <w:tab/>
      </w:r>
    </w:p>
    <w:p w14:paraId="3E6CC721" w14:textId="01F2ACDA" w:rsidR="002918D6" w:rsidRDefault="002918D6" w:rsidP="002918D6">
      <w:pPr>
        <w:pStyle w:val="ListBullet"/>
        <w:spacing w:before="60" w:after="0"/>
      </w:pPr>
      <w:r>
        <w:t xml:space="preserve">Engineers Australia Young Engineers Australia Sydney Committee Member (2022-23) – Developed and delivered a calendar of events including moderation a sustainability panels and representing EA at functions, </w:t>
      </w:r>
      <w:proofErr w:type="gramStart"/>
      <w:r>
        <w:t>universities</w:t>
      </w:r>
      <w:proofErr w:type="gramEnd"/>
      <w:r>
        <w:t xml:space="preserve"> and external events. </w:t>
      </w:r>
    </w:p>
    <w:p w14:paraId="19D66568" w14:textId="1EF33548" w:rsidR="005E61DB" w:rsidRDefault="005E61DB" w:rsidP="002918D6">
      <w:pPr>
        <w:pStyle w:val="ListBullet"/>
        <w:spacing w:before="60" w:after="0"/>
      </w:pPr>
      <w:r>
        <w:t xml:space="preserve">President of the UNSW Civil and Environmental Engineering Society </w:t>
      </w:r>
      <w:r w:rsidR="002918D6">
        <w:t xml:space="preserve">(2020-21) </w:t>
      </w:r>
      <w:r>
        <w:t xml:space="preserve">– Created strategy and provided guidance for one of the largest university clubs (200+ active members), leading a team of 57 to deliver 50+ events. Established 3 new portfolios to ensure future focus </w:t>
      </w:r>
      <w:r w:rsidR="002918D6">
        <w:t>development; HR</w:t>
      </w:r>
      <w:r>
        <w:t xml:space="preserve"> to optimise team operations; Diversity &amp; Inclusion to heighten our social impact; and Programs to provide mentoring opportunities.</w:t>
      </w:r>
    </w:p>
    <w:p w14:paraId="71E35506" w14:textId="1CCD0F03" w:rsidR="005E61DB" w:rsidRPr="001F06FA" w:rsidRDefault="005E61DB" w:rsidP="002918D6">
      <w:pPr>
        <w:pStyle w:val="ListBullet"/>
        <w:spacing w:before="60" w:after="0"/>
      </w:pPr>
      <w:r>
        <w:lastRenderedPageBreak/>
        <w:t xml:space="preserve">UNSW Illuminate Product </w:t>
      </w:r>
      <w:r w:rsidR="002918D6">
        <w:t>Manager</w:t>
      </w:r>
      <w:r>
        <w:t xml:space="preserve"> </w:t>
      </w:r>
      <w:r w:rsidR="002918D6">
        <w:t xml:space="preserve">(2018-20) – </w:t>
      </w:r>
      <w:r>
        <w:t xml:space="preserve">coordinated designs of audio-visual displays such as UNSW’s submission for VIVID </w:t>
      </w:r>
      <w:r w:rsidR="002918D6">
        <w:t>Sydney</w:t>
      </w:r>
      <w:r>
        <w:t>, an interactive station for Starlight Foundation at Sydney Children’s Hospital, and various on-campus displays.</w:t>
      </w:r>
    </w:p>
    <w:sectPr w:rsidR="005E61DB" w:rsidRPr="001F06FA" w:rsidSect="005E61DB">
      <w:headerReference w:type="default" r:id="rId12"/>
      <w:footerReference w:type="default" r:id="rId13"/>
      <w:type w:val="continuous"/>
      <w:pgSz w:w="11907" w:h="16839" w:code="9"/>
      <w:pgMar w:top="720" w:right="720" w:bottom="720" w:left="720"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E1D9E" w14:textId="77777777" w:rsidR="00782C2D" w:rsidRDefault="00782C2D" w:rsidP="00F07506">
      <w:r>
        <w:separator/>
      </w:r>
    </w:p>
  </w:endnote>
  <w:endnote w:type="continuationSeparator" w:id="0">
    <w:p w14:paraId="55683ADB" w14:textId="77777777" w:rsidR="00782C2D" w:rsidRDefault="00782C2D"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5386" w14:textId="2938EC7B"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4A46FE">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4A46FE">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B42F1" w14:textId="193E081A"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517AA1">
      <w:rPr>
        <w:noProof/>
      </w:rPr>
      <w:t>Christopher Wang</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517AA1">
      <w:rPr>
        <w:noProof/>
      </w:rPr>
      <w:t>Sustainability consultant, Sydney</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47356" w14:textId="77777777" w:rsidR="00782C2D" w:rsidRDefault="00782C2D" w:rsidP="00F07506">
      <w:r>
        <w:separator/>
      </w:r>
    </w:p>
  </w:footnote>
  <w:footnote w:type="continuationSeparator" w:id="0">
    <w:p w14:paraId="13E6A908" w14:textId="77777777" w:rsidR="00782C2D" w:rsidRDefault="00782C2D"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B21E" w14:textId="349499DD" w:rsidR="00E04BF9" w:rsidRDefault="00E04BF9" w:rsidP="00E04BF9">
    <w:pPr>
      <w:pStyle w:val="BodyText"/>
      <w:rPr>
        <w:lang w:val="en-GB"/>
      </w:rPr>
    </w:pPr>
    <w:r>
      <w:rPr>
        <w:lang w:val="en-GB"/>
      </w:rPr>
      <w:fldChar w:fldCharType="begin"/>
    </w:r>
    <w:r>
      <w:rPr>
        <w:lang w:val="en-GB"/>
      </w:rPr>
      <w:instrText xml:space="preserve"> STYLEREF  Title </w:instrText>
    </w:r>
    <w:r>
      <w:rPr>
        <w:lang w:val="en-GB"/>
      </w:rPr>
      <w:fldChar w:fldCharType="separate"/>
    </w:r>
    <w:r w:rsidR="004A46FE">
      <w:rPr>
        <w:noProof/>
        <w:lang w:val="en-GB"/>
      </w:rPr>
      <w:t>Christopher Wang</w:t>
    </w:r>
    <w:r>
      <w:rPr>
        <w:lang w:val="en-GB"/>
      </w:rPr>
      <w:fldChar w:fldCharType="end"/>
    </w:r>
  </w:p>
  <w:p w14:paraId="047208BC" w14:textId="72F0ADE3" w:rsidR="001F5470" w:rsidRDefault="00E04BF9" w:rsidP="00E04BF9">
    <w:pPr>
      <w:pStyle w:val="BodyText"/>
    </w:pPr>
    <w:r>
      <w:rPr>
        <w:lang w:val="en-GB"/>
      </w:rPr>
      <w:fldChar w:fldCharType="begin"/>
    </w:r>
    <w:r>
      <w:rPr>
        <w:lang w:val="en-GB"/>
      </w:rPr>
      <w:instrText xml:space="preserve"> STYLEREF  Subtitle </w:instrText>
    </w:r>
    <w:r>
      <w:rPr>
        <w:lang w:val="en-GB"/>
      </w:rPr>
      <w:fldChar w:fldCharType="separate"/>
    </w:r>
    <w:r w:rsidR="004A46FE">
      <w:rPr>
        <w:noProof/>
        <w:lang w:val="en-GB"/>
      </w:rPr>
      <w:t>Sustainability consultant, Sydney</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E385" w14:textId="77777777" w:rsidR="00F23F8D" w:rsidRDefault="00E04BF9" w:rsidP="001A0A05">
    <w:pPr>
      <w:pStyle w:val="Header"/>
    </w:pPr>
    <w:r>
      <w:rPr>
        <w:noProof/>
      </w:rPr>
      <mc:AlternateContent>
        <mc:Choice Requires="wps">
          <w:drawing>
            <wp:anchor distT="0" distB="0" distL="114300" distR="114300" simplePos="0" relativeHeight="251690496" behindDoc="0" locked="1" layoutInCell="1" allowOverlap="1" wp14:anchorId="04D47B0B" wp14:editId="4CBC865D">
              <wp:simplePos x="0" y="0"/>
              <wp:positionH relativeFrom="page">
                <wp:align>left</wp:align>
              </wp:positionH>
              <wp:positionV relativeFrom="page">
                <wp:posOffset>1332230</wp:posOffset>
              </wp:positionV>
              <wp:extent cx="7559675" cy="6985"/>
              <wp:effectExtent l="0" t="0" r="22225" b="31115"/>
              <wp:wrapNone/>
              <wp:docPr id="58" name="Straight Connector 58"/>
              <wp:cNvGraphicFramePr/>
              <a:graphic xmlns:a="http://schemas.openxmlformats.org/drawingml/2006/main">
                <a:graphicData uri="http://schemas.microsoft.com/office/word/2010/wordprocessingShape">
                  <wps:wsp>
                    <wps:cNvCnPr/>
                    <wps:spPr>
                      <a:xfrm>
                        <a:off x="0" y="0"/>
                        <a:ext cx="7559675" cy="6985"/>
                      </a:xfrm>
                      <a:prstGeom prst="line">
                        <a:avLst/>
                      </a:prstGeom>
                      <a:ln>
                        <a:solidFill>
                          <a:srgbClr val="5968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788ABE8" id="Straight Connector 58" o:spid="_x0000_s1026" style="position:absolute;z-index:2516904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 from="0,104.9pt" to="595.25pt,1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" strokecolor="#596822">
              <w10:wrap anchorx="page" anchory="page"/>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FEC2A4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2"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3"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0"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2"/>
  </w:num>
  <w:num w:numId="4" w16cid:durableId="699816063">
    <w:abstractNumId w:val="1"/>
  </w:num>
  <w:num w:numId="5" w16cid:durableId="76370005">
    <w:abstractNumId w:val="11"/>
  </w:num>
  <w:num w:numId="6" w16cid:durableId="2117023473">
    <w:abstractNumId w:val="6"/>
  </w:num>
  <w:num w:numId="7" w16cid:durableId="1339887430">
    <w:abstractNumId w:val="6"/>
  </w:num>
  <w:num w:numId="8" w16cid:durableId="789083080">
    <w:abstractNumId w:val="0"/>
  </w:num>
  <w:num w:numId="9" w16cid:durableId="2110276403">
    <w:abstractNumId w:val="13"/>
  </w:num>
  <w:num w:numId="10" w16cid:durableId="719674760">
    <w:abstractNumId w:val="17"/>
  </w:num>
  <w:num w:numId="11" w16cid:durableId="1201288653">
    <w:abstractNumId w:val="20"/>
  </w:num>
  <w:num w:numId="12" w16cid:durableId="120848551">
    <w:abstractNumId w:val="8"/>
  </w:num>
  <w:num w:numId="13" w16cid:durableId="2042627495">
    <w:abstractNumId w:val="9"/>
  </w:num>
  <w:num w:numId="14" w16cid:durableId="1520660171">
    <w:abstractNumId w:val="21"/>
  </w:num>
  <w:num w:numId="15" w16cid:durableId="1281306178">
    <w:abstractNumId w:val="15"/>
  </w:num>
  <w:num w:numId="16" w16cid:durableId="2048411182">
    <w:abstractNumId w:val="14"/>
  </w:num>
  <w:num w:numId="17" w16cid:durableId="688798944">
    <w:abstractNumId w:val="7"/>
  </w:num>
  <w:num w:numId="18" w16cid:durableId="78914547">
    <w:abstractNumId w:val="16"/>
  </w:num>
  <w:num w:numId="19" w16cid:durableId="1985965444">
    <w:abstractNumId w:val="4"/>
  </w:num>
  <w:num w:numId="20" w16cid:durableId="1316298204">
    <w:abstractNumId w:val="19"/>
  </w:num>
  <w:num w:numId="21" w16cid:durableId="1859268245">
    <w:abstractNumId w:val="0"/>
  </w:num>
  <w:num w:numId="22" w16cid:durableId="219176637">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removePersonalInformation/>
  <w:removeDateAndTime/>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50B77"/>
    <w:rsid w:val="000544DA"/>
    <w:rsid w:val="000601A5"/>
    <w:rsid w:val="000607C5"/>
    <w:rsid w:val="000626A1"/>
    <w:rsid w:val="00070F5C"/>
    <w:rsid w:val="00074EAF"/>
    <w:rsid w:val="00082139"/>
    <w:rsid w:val="0008229A"/>
    <w:rsid w:val="00093A94"/>
    <w:rsid w:val="00093B51"/>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53AF"/>
    <w:rsid w:val="0011421D"/>
    <w:rsid w:val="0012260E"/>
    <w:rsid w:val="00136986"/>
    <w:rsid w:val="001379FC"/>
    <w:rsid w:val="0014157C"/>
    <w:rsid w:val="00141DDC"/>
    <w:rsid w:val="001422A8"/>
    <w:rsid w:val="00144B98"/>
    <w:rsid w:val="00146B0F"/>
    <w:rsid w:val="00150D99"/>
    <w:rsid w:val="00154C30"/>
    <w:rsid w:val="00155A5D"/>
    <w:rsid w:val="00157A1C"/>
    <w:rsid w:val="00167185"/>
    <w:rsid w:val="00173A37"/>
    <w:rsid w:val="001802F9"/>
    <w:rsid w:val="00181C12"/>
    <w:rsid w:val="0019392B"/>
    <w:rsid w:val="001940F1"/>
    <w:rsid w:val="001A0A05"/>
    <w:rsid w:val="001A1C6E"/>
    <w:rsid w:val="001A3878"/>
    <w:rsid w:val="001A59B5"/>
    <w:rsid w:val="001A5FCA"/>
    <w:rsid w:val="001B0563"/>
    <w:rsid w:val="001B0A66"/>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10C5F"/>
    <w:rsid w:val="002178C6"/>
    <w:rsid w:val="002226A8"/>
    <w:rsid w:val="002226E1"/>
    <w:rsid w:val="00222875"/>
    <w:rsid w:val="002350CB"/>
    <w:rsid w:val="002372C0"/>
    <w:rsid w:val="00237A9C"/>
    <w:rsid w:val="00240036"/>
    <w:rsid w:val="00245375"/>
    <w:rsid w:val="002465CB"/>
    <w:rsid w:val="00250AA9"/>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C3CA9"/>
    <w:rsid w:val="002C51D1"/>
    <w:rsid w:val="002D672F"/>
    <w:rsid w:val="002E03AC"/>
    <w:rsid w:val="002E6C03"/>
    <w:rsid w:val="002F0CC2"/>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A1416"/>
    <w:rsid w:val="003A2311"/>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79AF"/>
    <w:rsid w:val="00434BD9"/>
    <w:rsid w:val="00437455"/>
    <w:rsid w:val="0043776B"/>
    <w:rsid w:val="004401F8"/>
    <w:rsid w:val="00453B2D"/>
    <w:rsid w:val="00457A1F"/>
    <w:rsid w:val="00460195"/>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6913"/>
    <w:rsid w:val="00512F93"/>
    <w:rsid w:val="00514F36"/>
    <w:rsid w:val="005177D7"/>
    <w:rsid w:val="00517AA1"/>
    <w:rsid w:val="0052632D"/>
    <w:rsid w:val="00526B89"/>
    <w:rsid w:val="00530F8A"/>
    <w:rsid w:val="0053108C"/>
    <w:rsid w:val="0053230C"/>
    <w:rsid w:val="005361EB"/>
    <w:rsid w:val="0054192F"/>
    <w:rsid w:val="00543424"/>
    <w:rsid w:val="00551B8E"/>
    <w:rsid w:val="005573E9"/>
    <w:rsid w:val="0055757D"/>
    <w:rsid w:val="0056681C"/>
    <w:rsid w:val="005676E8"/>
    <w:rsid w:val="005701B6"/>
    <w:rsid w:val="00571B36"/>
    <w:rsid w:val="00580354"/>
    <w:rsid w:val="00593AEB"/>
    <w:rsid w:val="005A0F19"/>
    <w:rsid w:val="005A16BF"/>
    <w:rsid w:val="005A3BCB"/>
    <w:rsid w:val="005B2692"/>
    <w:rsid w:val="005B29D9"/>
    <w:rsid w:val="005B2D76"/>
    <w:rsid w:val="005B3F62"/>
    <w:rsid w:val="005B5C1D"/>
    <w:rsid w:val="005B6E26"/>
    <w:rsid w:val="005C1160"/>
    <w:rsid w:val="005D0DE5"/>
    <w:rsid w:val="005D0F4A"/>
    <w:rsid w:val="005D5813"/>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83A30"/>
    <w:rsid w:val="00685FD2"/>
    <w:rsid w:val="00692C47"/>
    <w:rsid w:val="00693D03"/>
    <w:rsid w:val="00696D2D"/>
    <w:rsid w:val="00697120"/>
    <w:rsid w:val="006977DE"/>
    <w:rsid w:val="006A530C"/>
    <w:rsid w:val="006A72A2"/>
    <w:rsid w:val="006B3BAE"/>
    <w:rsid w:val="006C427D"/>
    <w:rsid w:val="006E0780"/>
    <w:rsid w:val="006E3248"/>
    <w:rsid w:val="006E48C2"/>
    <w:rsid w:val="006E5F1F"/>
    <w:rsid w:val="006F2588"/>
    <w:rsid w:val="006F62AF"/>
    <w:rsid w:val="00701233"/>
    <w:rsid w:val="00706249"/>
    <w:rsid w:val="007142C5"/>
    <w:rsid w:val="00714CF6"/>
    <w:rsid w:val="00714D9F"/>
    <w:rsid w:val="0072108A"/>
    <w:rsid w:val="00722C4A"/>
    <w:rsid w:val="00726E78"/>
    <w:rsid w:val="00732EF9"/>
    <w:rsid w:val="00733505"/>
    <w:rsid w:val="00734AD1"/>
    <w:rsid w:val="00740A99"/>
    <w:rsid w:val="00741A75"/>
    <w:rsid w:val="00742CB7"/>
    <w:rsid w:val="007459D4"/>
    <w:rsid w:val="00745B11"/>
    <w:rsid w:val="00752144"/>
    <w:rsid w:val="0075301B"/>
    <w:rsid w:val="00762FB3"/>
    <w:rsid w:val="007670D0"/>
    <w:rsid w:val="00770C0D"/>
    <w:rsid w:val="00782C2D"/>
    <w:rsid w:val="00782F6A"/>
    <w:rsid w:val="00787300"/>
    <w:rsid w:val="0079141E"/>
    <w:rsid w:val="00796B84"/>
    <w:rsid w:val="00796CBC"/>
    <w:rsid w:val="007A0821"/>
    <w:rsid w:val="007A1558"/>
    <w:rsid w:val="007A1674"/>
    <w:rsid w:val="007A5330"/>
    <w:rsid w:val="007A7856"/>
    <w:rsid w:val="007B27B5"/>
    <w:rsid w:val="007C102E"/>
    <w:rsid w:val="007C2B2E"/>
    <w:rsid w:val="007C4E04"/>
    <w:rsid w:val="007C63CA"/>
    <w:rsid w:val="007C6E59"/>
    <w:rsid w:val="007C7E34"/>
    <w:rsid w:val="007D3F19"/>
    <w:rsid w:val="007D4DA0"/>
    <w:rsid w:val="007D7ACA"/>
    <w:rsid w:val="007F580B"/>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6F"/>
    <w:rsid w:val="00880C25"/>
    <w:rsid w:val="0088536E"/>
    <w:rsid w:val="0089126F"/>
    <w:rsid w:val="0089275B"/>
    <w:rsid w:val="008943C7"/>
    <w:rsid w:val="008A2EE3"/>
    <w:rsid w:val="008A6990"/>
    <w:rsid w:val="008B1FB0"/>
    <w:rsid w:val="008B3DB2"/>
    <w:rsid w:val="008B402C"/>
    <w:rsid w:val="008C0B85"/>
    <w:rsid w:val="008C0BCC"/>
    <w:rsid w:val="008C7F54"/>
    <w:rsid w:val="008E2E0A"/>
    <w:rsid w:val="008F0003"/>
    <w:rsid w:val="008F0839"/>
    <w:rsid w:val="008F4D40"/>
    <w:rsid w:val="008F6599"/>
    <w:rsid w:val="009008F7"/>
    <w:rsid w:val="00906553"/>
    <w:rsid w:val="00912230"/>
    <w:rsid w:val="00913012"/>
    <w:rsid w:val="00924450"/>
    <w:rsid w:val="00925BD4"/>
    <w:rsid w:val="00933B7D"/>
    <w:rsid w:val="00935BAD"/>
    <w:rsid w:val="0094134F"/>
    <w:rsid w:val="00943266"/>
    <w:rsid w:val="0094451C"/>
    <w:rsid w:val="00950622"/>
    <w:rsid w:val="009527A3"/>
    <w:rsid w:val="00956724"/>
    <w:rsid w:val="009611E2"/>
    <w:rsid w:val="00962D4D"/>
    <w:rsid w:val="00984E94"/>
    <w:rsid w:val="009906BC"/>
    <w:rsid w:val="00990B8A"/>
    <w:rsid w:val="0099395A"/>
    <w:rsid w:val="009B0134"/>
    <w:rsid w:val="009B1A66"/>
    <w:rsid w:val="009B67AA"/>
    <w:rsid w:val="009C248B"/>
    <w:rsid w:val="009C39DD"/>
    <w:rsid w:val="009C3C90"/>
    <w:rsid w:val="009C4B57"/>
    <w:rsid w:val="009C732B"/>
    <w:rsid w:val="009C7FDD"/>
    <w:rsid w:val="009E0A88"/>
    <w:rsid w:val="009E428A"/>
    <w:rsid w:val="009E6187"/>
    <w:rsid w:val="009F371D"/>
    <w:rsid w:val="00A03B68"/>
    <w:rsid w:val="00A0618C"/>
    <w:rsid w:val="00A116C1"/>
    <w:rsid w:val="00A131EC"/>
    <w:rsid w:val="00A16520"/>
    <w:rsid w:val="00A16F0B"/>
    <w:rsid w:val="00A21CE3"/>
    <w:rsid w:val="00A2779D"/>
    <w:rsid w:val="00A27B45"/>
    <w:rsid w:val="00A30D3F"/>
    <w:rsid w:val="00A32921"/>
    <w:rsid w:val="00A361B0"/>
    <w:rsid w:val="00A3680B"/>
    <w:rsid w:val="00A3704E"/>
    <w:rsid w:val="00A375A6"/>
    <w:rsid w:val="00A4094D"/>
    <w:rsid w:val="00A4152B"/>
    <w:rsid w:val="00A47466"/>
    <w:rsid w:val="00A47846"/>
    <w:rsid w:val="00A51B1B"/>
    <w:rsid w:val="00A57E67"/>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65A1"/>
    <w:rsid w:val="00AB0887"/>
    <w:rsid w:val="00AB48F6"/>
    <w:rsid w:val="00AB61B5"/>
    <w:rsid w:val="00AB7516"/>
    <w:rsid w:val="00AC52C5"/>
    <w:rsid w:val="00AC71B9"/>
    <w:rsid w:val="00AD1759"/>
    <w:rsid w:val="00AD27D1"/>
    <w:rsid w:val="00AD5461"/>
    <w:rsid w:val="00AD76F9"/>
    <w:rsid w:val="00AE62C8"/>
    <w:rsid w:val="00AE6AF5"/>
    <w:rsid w:val="00AE7E74"/>
    <w:rsid w:val="00AF27C6"/>
    <w:rsid w:val="00AF5590"/>
    <w:rsid w:val="00AF7CBC"/>
    <w:rsid w:val="00B01C18"/>
    <w:rsid w:val="00B06C08"/>
    <w:rsid w:val="00B117C6"/>
    <w:rsid w:val="00B167FA"/>
    <w:rsid w:val="00B21927"/>
    <w:rsid w:val="00B21CC2"/>
    <w:rsid w:val="00B225F8"/>
    <w:rsid w:val="00B23805"/>
    <w:rsid w:val="00B25EB7"/>
    <w:rsid w:val="00B2625B"/>
    <w:rsid w:val="00B26DE8"/>
    <w:rsid w:val="00B30EBB"/>
    <w:rsid w:val="00B313E6"/>
    <w:rsid w:val="00B4191E"/>
    <w:rsid w:val="00B52052"/>
    <w:rsid w:val="00B5353B"/>
    <w:rsid w:val="00B60F7F"/>
    <w:rsid w:val="00B64B04"/>
    <w:rsid w:val="00B660AD"/>
    <w:rsid w:val="00B673CB"/>
    <w:rsid w:val="00B679B0"/>
    <w:rsid w:val="00B7514F"/>
    <w:rsid w:val="00B76DA8"/>
    <w:rsid w:val="00B841E6"/>
    <w:rsid w:val="00B86E25"/>
    <w:rsid w:val="00B90B99"/>
    <w:rsid w:val="00B950C3"/>
    <w:rsid w:val="00B97156"/>
    <w:rsid w:val="00BA131F"/>
    <w:rsid w:val="00BA322F"/>
    <w:rsid w:val="00BA42D8"/>
    <w:rsid w:val="00BA6FC9"/>
    <w:rsid w:val="00BB5B40"/>
    <w:rsid w:val="00BC33EA"/>
    <w:rsid w:val="00BD4026"/>
    <w:rsid w:val="00BF0233"/>
    <w:rsid w:val="00BF136C"/>
    <w:rsid w:val="00BF4452"/>
    <w:rsid w:val="00BF6FCE"/>
    <w:rsid w:val="00C04533"/>
    <w:rsid w:val="00C065CC"/>
    <w:rsid w:val="00C14502"/>
    <w:rsid w:val="00C14B7C"/>
    <w:rsid w:val="00C14F7D"/>
    <w:rsid w:val="00C16838"/>
    <w:rsid w:val="00C2201C"/>
    <w:rsid w:val="00C22414"/>
    <w:rsid w:val="00C24B00"/>
    <w:rsid w:val="00C37458"/>
    <w:rsid w:val="00C378CF"/>
    <w:rsid w:val="00C37CAE"/>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D4E9F"/>
    <w:rsid w:val="00CD5CFB"/>
    <w:rsid w:val="00CD7816"/>
    <w:rsid w:val="00CE0C07"/>
    <w:rsid w:val="00CE6A74"/>
    <w:rsid w:val="00CE7245"/>
    <w:rsid w:val="00D056FC"/>
    <w:rsid w:val="00D07013"/>
    <w:rsid w:val="00D12D62"/>
    <w:rsid w:val="00D1580A"/>
    <w:rsid w:val="00D20D26"/>
    <w:rsid w:val="00D21D7A"/>
    <w:rsid w:val="00D22079"/>
    <w:rsid w:val="00D36EC0"/>
    <w:rsid w:val="00D43971"/>
    <w:rsid w:val="00D511D0"/>
    <w:rsid w:val="00D529B0"/>
    <w:rsid w:val="00D53D41"/>
    <w:rsid w:val="00D619B5"/>
    <w:rsid w:val="00D622CA"/>
    <w:rsid w:val="00D62D53"/>
    <w:rsid w:val="00D66EF1"/>
    <w:rsid w:val="00D758A1"/>
    <w:rsid w:val="00D75951"/>
    <w:rsid w:val="00D75E6A"/>
    <w:rsid w:val="00D76859"/>
    <w:rsid w:val="00D77586"/>
    <w:rsid w:val="00D816DD"/>
    <w:rsid w:val="00D81C16"/>
    <w:rsid w:val="00D83326"/>
    <w:rsid w:val="00D85B11"/>
    <w:rsid w:val="00D91A81"/>
    <w:rsid w:val="00D92752"/>
    <w:rsid w:val="00D92A28"/>
    <w:rsid w:val="00D93E94"/>
    <w:rsid w:val="00DA0193"/>
    <w:rsid w:val="00DA58EC"/>
    <w:rsid w:val="00DB21D1"/>
    <w:rsid w:val="00DB2E93"/>
    <w:rsid w:val="00DB3640"/>
    <w:rsid w:val="00DB4F1E"/>
    <w:rsid w:val="00DC38F8"/>
    <w:rsid w:val="00DC76B7"/>
    <w:rsid w:val="00DD0C30"/>
    <w:rsid w:val="00DD73B1"/>
    <w:rsid w:val="00DE593C"/>
    <w:rsid w:val="00DF0112"/>
    <w:rsid w:val="00DF1D75"/>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758B3"/>
    <w:rsid w:val="00E76A39"/>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F00A06"/>
    <w:rsid w:val="00F059A4"/>
    <w:rsid w:val="00F06FE4"/>
    <w:rsid w:val="00F07506"/>
    <w:rsid w:val="00F21E9B"/>
    <w:rsid w:val="00F23F8D"/>
    <w:rsid w:val="00F27901"/>
    <w:rsid w:val="00F33911"/>
    <w:rsid w:val="00F35906"/>
    <w:rsid w:val="00F42239"/>
    <w:rsid w:val="00F43387"/>
    <w:rsid w:val="00F526FD"/>
    <w:rsid w:val="00F663FB"/>
    <w:rsid w:val="00F66780"/>
    <w:rsid w:val="00F70E22"/>
    <w:rsid w:val="00F852D0"/>
    <w:rsid w:val="00F9251C"/>
    <w:rsid w:val="00F96FD5"/>
    <w:rsid w:val="00FA06C4"/>
    <w:rsid w:val="00FA68DA"/>
    <w:rsid w:val="00FB1720"/>
    <w:rsid w:val="00FB259C"/>
    <w:rsid w:val="00FB2D2C"/>
    <w:rsid w:val="00FB5502"/>
    <w:rsid w:val="00FC1467"/>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E94446"/>
    <w:pPr>
      <w:keepNext/>
      <w:pBdr>
        <w:top w:val="single" w:sz="4" w:space="6" w:color="auto"/>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E94446"/>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numPr>
        <w:numId w:val="2"/>
      </w:num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TPT CV Template.dotm</Template>
  <TotalTime>0</TotalTime>
  <Pages>2</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2023-06-16T07:13:00Z</dcterms:created>
  <dcterms:modified xsi:type="dcterms:W3CDTF">2023-09-05T01:31:00Z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
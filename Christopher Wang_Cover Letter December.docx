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A5976" w14:textId="10F20978" w:rsidR="007F7A4A" w:rsidRPr="003A2F22" w:rsidRDefault="007F7A4A" w:rsidP="00AF14F5">
      <w:pPr>
        <w:pStyle w:val="BodyText"/>
        <w:spacing w:after="0" w:line="240" w:lineRule="auto"/>
        <w:rPr>
          <w:rFonts w:ascii="Times New Roman" w:hAnsi="Times New Roman" w:cs="Times New Roman"/>
          <w:color w:val="E4610F"/>
        </w:rPr>
      </w:pPr>
      <w:r w:rsidRPr="003A2F22">
        <w:rPr>
          <w:rFonts w:ascii="Times New Roman" w:hAnsi="Times New Roman" w:cs="Times New Roman"/>
          <w:color w:val="E4610F"/>
        </w:rPr>
        <w:t>Christopher Wang</w:t>
      </w:r>
    </w:p>
    <w:p w14:paraId="2166D573" w14:textId="77777777" w:rsidR="007F7A4A" w:rsidRPr="003A2F22" w:rsidRDefault="007F7A4A" w:rsidP="00AF14F5">
      <w:pPr>
        <w:pStyle w:val="ListBullet"/>
        <w:spacing w:before="0" w:after="0"/>
        <w:contextualSpacing/>
        <w:rPr>
          <w:rFonts w:ascii="Times New Roman" w:hAnsi="Times New Roman"/>
          <w:color w:val="E4610F"/>
        </w:rPr>
      </w:pPr>
      <w:r w:rsidRPr="003A2F22">
        <w:rPr>
          <w:rFonts w:ascii="Times New Roman" w:hAnsi="Times New Roman"/>
          <w:color w:val="E4610F"/>
        </w:rPr>
        <w:t>+61 426 081 029</w:t>
      </w:r>
    </w:p>
    <w:p w14:paraId="62B2CCCE" w14:textId="783F1587" w:rsidR="007F7A4A" w:rsidRPr="003A2F22" w:rsidRDefault="007F7A4A" w:rsidP="00AF14F5">
      <w:pPr>
        <w:pStyle w:val="ListBullet"/>
        <w:spacing w:before="0" w:after="0"/>
        <w:contextualSpacing/>
        <w:rPr>
          <w:rFonts w:ascii="Times New Roman" w:hAnsi="Times New Roman"/>
          <w:color w:val="E4610F"/>
        </w:rPr>
      </w:pPr>
      <w:hyperlink r:id="rId8" w:history="1">
        <w:r w:rsidRPr="003A2F22">
          <w:rPr>
            <w:rFonts w:ascii="Times New Roman" w:hAnsi="Times New Roman"/>
            <w:color w:val="E4610F"/>
          </w:rPr>
          <w:t>cywang2910@gmail.com</w:t>
        </w:r>
      </w:hyperlink>
    </w:p>
    <w:p w14:paraId="53598DA2" w14:textId="68417579" w:rsidR="007F7A4A" w:rsidRPr="003A2F22" w:rsidRDefault="007F7A4A" w:rsidP="00AF14F5">
      <w:pPr>
        <w:pStyle w:val="ListBullet"/>
        <w:spacing w:before="0" w:after="0"/>
        <w:contextualSpacing/>
        <w:rPr>
          <w:rFonts w:ascii="Times New Roman" w:hAnsi="Times New Roman"/>
          <w:color w:val="E4610F"/>
        </w:rPr>
      </w:pPr>
      <w:r w:rsidRPr="003A2F22">
        <w:rPr>
          <w:rFonts w:ascii="Times New Roman" w:hAnsi="Times New Roman"/>
          <w:color w:val="E4610F"/>
        </w:rPr>
        <w:t>linkedin.com/in/chriswang0</w:t>
      </w:r>
    </w:p>
    <w:p w14:paraId="337FCE11" w14:textId="77777777" w:rsidR="007F7A4A" w:rsidRDefault="007F7A4A" w:rsidP="00AF14F5">
      <w:pPr>
        <w:pStyle w:val="ListBullet"/>
        <w:spacing w:before="0" w:after="0"/>
        <w:contextualSpacing/>
      </w:pPr>
    </w:p>
    <w:p w14:paraId="112E6026" w14:textId="2EDB56E8" w:rsidR="007F7A4A" w:rsidRPr="00FC33EB" w:rsidRDefault="003A2F22" w:rsidP="00AF14F5">
      <w:pPr>
        <w:pStyle w:val="ListBullet"/>
        <w:spacing w:before="0" w:after="0"/>
        <w:contextualSpacing/>
        <w:rPr>
          <w:rFonts w:ascii="Times New Roman" w:hAnsi="Times New Roman"/>
        </w:rPr>
      </w:pPr>
      <w:r>
        <w:rPr>
          <w:rFonts w:ascii="Times New Roman" w:hAnsi="Times New Roman"/>
        </w:rPr>
        <w:t>December</w:t>
      </w:r>
      <w:r w:rsidR="00CD4BD9" w:rsidRPr="00FC33EB">
        <w:rPr>
          <w:rFonts w:ascii="Times New Roman" w:hAnsi="Times New Roman"/>
        </w:rPr>
        <w:t xml:space="preserve"> </w:t>
      </w:r>
      <w:r>
        <w:rPr>
          <w:rFonts w:ascii="Times New Roman" w:hAnsi="Times New Roman"/>
        </w:rPr>
        <w:t>12</w:t>
      </w:r>
      <w:r w:rsidR="00CD4BD9" w:rsidRPr="00FC33EB">
        <w:rPr>
          <w:rFonts w:ascii="Times New Roman" w:hAnsi="Times New Roman"/>
        </w:rPr>
        <w:t>, 2024</w:t>
      </w:r>
    </w:p>
    <w:p w14:paraId="7088B594" w14:textId="77777777" w:rsidR="007F7A4A" w:rsidRPr="00FC33EB" w:rsidRDefault="007F7A4A" w:rsidP="00AF14F5">
      <w:pPr>
        <w:pStyle w:val="ListBullet"/>
        <w:spacing w:before="0" w:after="0"/>
        <w:contextualSpacing/>
        <w:rPr>
          <w:rFonts w:ascii="Times New Roman" w:hAnsi="Times New Roman"/>
        </w:rPr>
      </w:pPr>
    </w:p>
    <w:p w14:paraId="000F3AEA" w14:textId="5DCC4E4B" w:rsidR="007F7A4A" w:rsidRPr="00FC33EB" w:rsidRDefault="003A2F22" w:rsidP="00AF14F5">
      <w:pPr>
        <w:pStyle w:val="ListBullet"/>
        <w:spacing w:before="0" w:after="0"/>
        <w:contextualSpacing/>
        <w:rPr>
          <w:rFonts w:ascii="Times New Roman" w:hAnsi="Times New Roman"/>
        </w:rPr>
      </w:pPr>
      <w:r>
        <w:rPr>
          <w:rFonts w:ascii="Times New Roman" w:hAnsi="Times New Roman"/>
        </w:rPr>
        <w:t>Michelle Bachir</w:t>
      </w:r>
    </w:p>
    <w:p w14:paraId="439EF713" w14:textId="77777777" w:rsidR="003A2F22" w:rsidRDefault="003A2F22" w:rsidP="00AF14F5">
      <w:pPr>
        <w:pStyle w:val="ListBullet"/>
        <w:spacing w:before="0" w:after="0"/>
        <w:contextualSpacing/>
        <w:rPr>
          <w:rFonts w:ascii="Times New Roman" w:hAnsi="Times New Roman"/>
        </w:rPr>
      </w:pPr>
      <w:r>
        <w:rPr>
          <w:rFonts w:ascii="Times New Roman" w:hAnsi="Times New Roman"/>
        </w:rPr>
        <w:t>Managing Director</w:t>
      </w:r>
      <w:r w:rsidR="00FC33EB" w:rsidRPr="00FC33EB">
        <w:rPr>
          <w:rFonts w:ascii="Times New Roman" w:hAnsi="Times New Roman"/>
        </w:rPr>
        <w:t xml:space="preserve">, </w:t>
      </w:r>
    </w:p>
    <w:p w14:paraId="0DC13EF2" w14:textId="1877B672" w:rsidR="00FC33EB" w:rsidRDefault="003A2F22" w:rsidP="00AF14F5">
      <w:pPr>
        <w:pStyle w:val="ListBullet"/>
        <w:spacing w:before="0" w:after="0"/>
        <w:contextualSpacing/>
        <w:rPr>
          <w:rFonts w:ascii="Times New Roman" w:hAnsi="Times New Roman"/>
        </w:rPr>
      </w:pPr>
      <w:r>
        <w:rPr>
          <w:rFonts w:ascii="Times New Roman" w:hAnsi="Times New Roman"/>
        </w:rPr>
        <w:t>Sustainability Advisory North America</w:t>
      </w:r>
    </w:p>
    <w:p w14:paraId="4E30F4E6" w14:textId="4351E98E" w:rsidR="007F7A4A" w:rsidRDefault="003A2F22" w:rsidP="00AF14F5">
      <w:pPr>
        <w:pStyle w:val="ListBullet"/>
        <w:spacing w:before="0" w:after="0"/>
        <w:contextualSpacing/>
        <w:rPr>
          <w:rFonts w:ascii="Times New Roman" w:hAnsi="Times New Roman"/>
        </w:rPr>
      </w:pPr>
      <w:r>
        <w:rPr>
          <w:rFonts w:ascii="Times New Roman" w:hAnsi="Times New Roman"/>
        </w:rPr>
        <w:t>Arcadis</w:t>
      </w:r>
    </w:p>
    <w:p w14:paraId="01AAE849" w14:textId="7F4EF113" w:rsidR="003A2F22" w:rsidRPr="003A2F22" w:rsidRDefault="003A2F22" w:rsidP="003A2F22">
      <w:pPr>
        <w:pStyle w:val="ListBullet"/>
        <w:contextualSpacing/>
        <w:rPr>
          <w:rFonts w:ascii="Times New Roman" w:hAnsi="Times New Roman"/>
        </w:rPr>
      </w:pPr>
      <w:r w:rsidRPr="003A2F22">
        <w:rPr>
          <w:rFonts w:ascii="Times New Roman" w:hAnsi="Times New Roman"/>
        </w:rPr>
        <w:t>233 Broadway,</w:t>
      </w:r>
      <w:r>
        <w:rPr>
          <w:rFonts w:ascii="Times New Roman" w:hAnsi="Times New Roman"/>
        </w:rPr>
        <w:t xml:space="preserve"> </w:t>
      </w:r>
      <w:r w:rsidRPr="003A2F22">
        <w:rPr>
          <w:rFonts w:ascii="Times New Roman" w:hAnsi="Times New Roman"/>
        </w:rPr>
        <w:t>16th Floor,</w:t>
      </w:r>
    </w:p>
    <w:p w14:paraId="086F493C" w14:textId="11C3BD64" w:rsidR="00FC33EB" w:rsidRPr="00FC33EB" w:rsidRDefault="003A2F22" w:rsidP="003A2F22">
      <w:pPr>
        <w:pStyle w:val="ListBullet"/>
        <w:contextualSpacing/>
        <w:rPr>
          <w:rFonts w:ascii="Times New Roman" w:hAnsi="Times New Roman"/>
        </w:rPr>
      </w:pPr>
      <w:r w:rsidRPr="003A2F22">
        <w:rPr>
          <w:rFonts w:ascii="Times New Roman" w:hAnsi="Times New Roman"/>
        </w:rPr>
        <w:t>10279</w:t>
      </w:r>
      <w:r>
        <w:rPr>
          <w:rFonts w:ascii="Times New Roman" w:hAnsi="Times New Roman"/>
        </w:rPr>
        <w:t xml:space="preserve"> </w:t>
      </w:r>
      <w:r w:rsidRPr="003A2F22">
        <w:rPr>
          <w:rFonts w:ascii="Times New Roman" w:hAnsi="Times New Roman"/>
        </w:rPr>
        <w:t>New York, NY</w:t>
      </w:r>
      <w:r w:rsidR="00FC33EB" w:rsidRPr="00FC33EB">
        <w:rPr>
          <w:rFonts w:ascii="Times New Roman" w:hAnsi="Times New Roman"/>
        </w:rPr>
        <w:t>.</w:t>
      </w:r>
    </w:p>
    <w:p w14:paraId="10045CEF" w14:textId="77777777" w:rsidR="00CC220A" w:rsidRPr="00FC33EB" w:rsidRDefault="00CC220A" w:rsidP="00AF14F5">
      <w:pPr>
        <w:pStyle w:val="ListBullet"/>
        <w:spacing w:before="0" w:after="0"/>
        <w:contextualSpacing/>
        <w:rPr>
          <w:rFonts w:ascii="Times New Roman" w:hAnsi="Times New Roman"/>
        </w:rPr>
      </w:pPr>
    </w:p>
    <w:p w14:paraId="31905825" w14:textId="2151A305" w:rsidR="007F7A4A" w:rsidRPr="00FC33EB" w:rsidRDefault="007F7A4A" w:rsidP="007F7A4A">
      <w:pPr>
        <w:pStyle w:val="ListBullet"/>
        <w:spacing w:before="0" w:after="0" w:line="276" w:lineRule="auto"/>
        <w:contextualSpacing/>
        <w:rPr>
          <w:rFonts w:ascii="Times New Roman" w:hAnsi="Times New Roman"/>
        </w:rPr>
      </w:pPr>
    </w:p>
    <w:p w14:paraId="3013A9C1" w14:textId="77777777" w:rsidR="007F7A4A" w:rsidRPr="00FC33EB" w:rsidRDefault="007F7A4A" w:rsidP="006A6F17">
      <w:pPr>
        <w:pStyle w:val="ListBullet"/>
        <w:spacing w:before="0" w:after="0" w:line="276" w:lineRule="auto"/>
        <w:contextualSpacing/>
        <w:rPr>
          <w:rFonts w:ascii="Times New Roman" w:hAnsi="Times New Roman"/>
        </w:rPr>
      </w:pPr>
    </w:p>
    <w:p w14:paraId="043E61EF" w14:textId="421672A2" w:rsidR="007F7A4A" w:rsidRPr="00FC33EB" w:rsidRDefault="007F7A4A" w:rsidP="007F7A4A">
      <w:pPr>
        <w:pStyle w:val="ListBullet"/>
        <w:spacing w:before="0" w:after="0" w:line="276" w:lineRule="auto"/>
        <w:contextualSpacing/>
        <w:jc w:val="center"/>
        <w:rPr>
          <w:rFonts w:ascii="Times New Roman" w:hAnsi="Times New Roman"/>
          <w:b/>
          <w:bCs/>
        </w:rPr>
      </w:pPr>
      <w:r w:rsidRPr="00FC33EB">
        <w:rPr>
          <w:rFonts w:ascii="Times New Roman" w:hAnsi="Times New Roman"/>
          <w:b/>
          <w:bCs/>
        </w:rPr>
        <w:t xml:space="preserve">Re: </w:t>
      </w:r>
      <w:r w:rsidR="003A2F22">
        <w:rPr>
          <w:rFonts w:ascii="Times New Roman" w:hAnsi="Times New Roman"/>
          <w:b/>
          <w:bCs/>
        </w:rPr>
        <w:t>Associate</w:t>
      </w:r>
      <w:r w:rsidR="00FC33EB" w:rsidRPr="00FC33EB">
        <w:rPr>
          <w:rFonts w:ascii="Times New Roman" w:hAnsi="Times New Roman"/>
          <w:b/>
          <w:bCs/>
        </w:rPr>
        <w:t xml:space="preserve"> Consultant, Sustainability </w:t>
      </w:r>
      <w:r w:rsidR="003A2F22">
        <w:rPr>
          <w:rFonts w:ascii="Times New Roman" w:hAnsi="Times New Roman"/>
          <w:b/>
          <w:bCs/>
        </w:rPr>
        <w:t>Advisory</w:t>
      </w:r>
      <w:r w:rsidR="00FC33EB">
        <w:rPr>
          <w:rFonts w:ascii="Times New Roman" w:hAnsi="Times New Roman"/>
          <w:b/>
          <w:bCs/>
        </w:rPr>
        <w:t xml:space="preserve"> – </w:t>
      </w:r>
      <w:r w:rsidR="003A2F22">
        <w:rPr>
          <w:rFonts w:ascii="Times New Roman" w:hAnsi="Times New Roman"/>
          <w:b/>
          <w:bCs/>
        </w:rPr>
        <w:t>Arcadis</w:t>
      </w:r>
    </w:p>
    <w:p w14:paraId="1D8638B5" w14:textId="77777777" w:rsidR="00CC220A" w:rsidRPr="00FC33EB" w:rsidRDefault="00CC220A" w:rsidP="007F7A4A">
      <w:pPr>
        <w:pStyle w:val="ListBullet"/>
        <w:spacing w:before="0" w:after="0" w:line="276" w:lineRule="auto"/>
        <w:contextualSpacing/>
        <w:jc w:val="center"/>
        <w:rPr>
          <w:rFonts w:ascii="Times New Roman" w:hAnsi="Times New Roman"/>
          <w:b/>
          <w:bCs/>
        </w:rPr>
      </w:pPr>
    </w:p>
    <w:p w14:paraId="2F6B318C" w14:textId="33EEF681" w:rsidR="000679B9" w:rsidRPr="003A2F22" w:rsidRDefault="007F7A4A" w:rsidP="000679B9">
      <w:pPr>
        <w:pStyle w:val="ListBullet"/>
        <w:spacing w:after="0" w:line="276" w:lineRule="auto"/>
        <w:contextualSpacing/>
        <w:rPr>
          <w:rFonts w:ascii="Times New Roman" w:hAnsi="Times New Roman"/>
        </w:rPr>
      </w:pPr>
      <w:r w:rsidRPr="00FC33EB">
        <w:rPr>
          <w:rFonts w:ascii="Times New Roman" w:hAnsi="Times New Roman"/>
        </w:rPr>
        <w:t xml:space="preserve">Dear </w:t>
      </w:r>
      <w:r w:rsidR="00FC33EB">
        <w:rPr>
          <w:rFonts w:ascii="Times New Roman" w:hAnsi="Times New Roman"/>
        </w:rPr>
        <w:t>Eric</w:t>
      </w:r>
      <w:r w:rsidRPr="00FC33EB">
        <w:rPr>
          <w:rFonts w:ascii="Times New Roman" w:hAnsi="Times New Roman"/>
        </w:rPr>
        <w:t>,</w:t>
      </w:r>
      <w:r w:rsidR="00AA570E" w:rsidRPr="00FC33EB">
        <w:rPr>
          <w:rFonts w:ascii="Times New Roman" w:hAnsi="Times New Roman"/>
        </w:rPr>
        <w:br/>
      </w:r>
      <w:r w:rsidR="00AA570E" w:rsidRPr="003A2F22">
        <w:rPr>
          <w:rFonts w:ascii="Times New Roman" w:hAnsi="Times New Roman"/>
        </w:rPr>
        <w:br/>
      </w:r>
      <w:r w:rsidR="000679B9" w:rsidRPr="003A2F22">
        <w:rPr>
          <w:rFonts w:ascii="Times New Roman" w:hAnsi="Times New Roman"/>
        </w:rPr>
        <w:t>I am writing to express my interest in joining the Sustainability</w:t>
      </w:r>
      <w:r w:rsidR="003A2F22">
        <w:rPr>
          <w:rFonts w:ascii="Times New Roman" w:hAnsi="Times New Roman"/>
        </w:rPr>
        <w:t xml:space="preserve"> Advisory </w:t>
      </w:r>
      <w:r w:rsidR="000679B9" w:rsidRPr="003A2F22">
        <w:rPr>
          <w:rFonts w:ascii="Times New Roman" w:hAnsi="Times New Roman"/>
        </w:rPr>
        <w:t xml:space="preserve">team at </w:t>
      </w:r>
      <w:r w:rsidR="003A2F22">
        <w:rPr>
          <w:rFonts w:ascii="Times New Roman" w:hAnsi="Times New Roman"/>
        </w:rPr>
        <w:t>Arcadis</w:t>
      </w:r>
      <w:r w:rsidR="000679B9" w:rsidRPr="003A2F22">
        <w:rPr>
          <w:rFonts w:ascii="Times New Roman" w:hAnsi="Times New Roman"/>
        </w:rPr>
        <w:t xml:space="preserve">. I am passionate about creating large-scale, sustainable impact and am excited about the opportunity to expand my influence by joining </w:t>
      </w:r>
      <w:r w:rsidR="003A2F22">
        <w:rPr>
          <w:rFonts w:ascii="Times New Roman" w:hAnsi="Times New Roman"/>
        </w:rPr>
        <w:t>Arcadis’</w:t>
      </w:r>
      <w:r w:rsidR="000679B9" w:rsidRPr="003A2F22">
        <w:rPr>
          <w:rFonts w:ascii="Times New Roman" w:hAnsi="Times New Roman"/>
        </w:rPr>
        <w:t xml:space="preserve"> efforts.</w:t>
      </w:r>
    </w:p>
    <w:p w14:paraId="21E858B9" w14:textId="77777777" w:rsidR="000679B9" w:rsidRPr="003A2F22" w:rsidRDefault="000679B9" w:rsidP="000679B9">
      <w:pPr>
        <w:pStyle w:val="ListBullet"/>
        <w:spacing w:after="0" w:line="276" w:lineRule="auto"/>
        <w:contextualSpacing/>
        <w:rPr>
          <w:rFonts w:ascii="Times New Roman" w:hAnsi="Times New Roman"/>
        </w:rPr>
      </w:pPr>
    </w:p>
    <w:p w14:paraId="3E5888E6" w14:textId="3AC13280" w:rsidR="000679B9" w:rsidRDefault="000679B9" w:rsidP="000679B9">
      <w:pPr>
        <w:pStyle w:val="ListBullet"/>
        <w:spacing w:after="0" w:line="276" w:lineRule="auto"/>
        <w:contextualSpacing/>
        <w:rPr>
          <w:rFonts w:ascii="Times New Roman" w:hAnsi="Times New Roman"/>
        </w:rPr>
      </w:pPr>
      <w:r w:rsidRPr="003A2F22">
        <w:rPr>
          <w:rFonts w:ascii="Times New Roman" w:hAnsi="Times New Roman"/>
        </w:rPr>
        <w:t>As a consultant in the Sustainability and Climate Change Advisory team at WSP in Australia, I have developed high-quality sustainability reports and</w:t>
      </w:r>
      <w:r w:rsidRPr="000679B9">
        <w:rPr>
          <w:rFonts w:ascii="Times New Roman" w:hAnsi="Times New Roman"/>
        </w:rPr>
        <w:t xml:space="preserve"> strategies, managed large datasets, and provided sustainability assurance services. Notably, I prepared Ausgrid’s GRESB Infrastructure Assessment, resulting in a </w:t>
      </w:r>
      <w:r w:rsidR="00D15895">
        <w:rPr>
          <w:rFonts w:ascii="Times New Roman" w:hAnsi="Times New Roman"/>
        </w:rPr>
        <w:t xml:space="preserve">year-on-year </w:t>
      </w:r>
      <w:r w:rsidRPr="000679B9">
        <w:rPr>
          <w:rFonts w:ascii="Times New Roman" w:hAnsi="Times New Roman"/>
        </w:rPr>
        <w:t>35% improvement in 2</w:t>
      </w:r>
      <w:r w:rsidR="00D15895">
        <w:rPr>
          <w:rFonts w:ascii="Times New Roman" w:hAnsi="Times New Roman"/>
        </w:rPr>
        <w:t>023</w:t>
      </w:r>
      <w:r w:rsidRPr="000679B9">
        <w:rPr>
          <w:rFonts w:ascii="Times New Roman" w:hAnsi="Times New Roman"/>
        </w:rPr>
        <w:t xml:space="preserve">. I have conducted multiple life cycle and carbon assessments for high-rise developments and transport infrastructure, calculating potential </w:t>
      </w:r>
      <w:r w:rsidR="00D15895">
        <w:rPr>
          <w:rFonts w:ascii="Times New Roman" w:hAnsi="Times New Roman"/>
        </w:rPr>
        <w:t>emission</w:t>
      </w:r>
      <w:r w:rsidRPr="000679B9">
        <w:rPr>
          <w:rFonts w:ascii="Times New Roman" w:hAnsi="Times New Roman"/>
        </w:rPr>
        <w:t xml:space="preserve"> reductions</w:t>
      </w:r>
      <w:r w:rsidR="00D15895">
        <w:rPr>
          <w:rFonts w:ascii="Times New Roman" w:hAnsi="Times New Roman"/>
        </w:rPr>
        <w:t xml:space="preserve"> and influencing procurement decisions</w:t>
      </w:r>
      <w:r w:rsidRPr="000679B9">
        <w:rPr>
          <w:rFonts w:ascii="Times New Roman" w:hAnsi="Times New Roman"/>
        </w:rPr>
        <w:t>.</w:t>
      </w:r>
    </w:p>
    <w:p w14:paraId="52CDACCC" w14:textId="77777777" w:rsidR="000679B9" w:rsidRPr="000679B9" w:rsidRDefault="000679B9" w:rsidP="000679B9">
      <w:pPr>
        <w:pStyle w:val="ListBullet"/>
        <w:spacing w:after="0" w:line="276" w:lineRule="auto"/>
        <w:contextualSpacing/>
        <w:rPr>
          <w:rFonts w:ascii="Times New Roman" w:hAnsi="Times New Roman"/>
        </w:rPr>
      </w:pPr>
    </w:p>
    <w:p w14:paraId="44E7A2CA" w14:textId="6D586966" w:rsidR="00A42BA3" w:rsidRDefault="000679B9" w:rsidP="000679B9">
      <w:pPr>
        <w:pStyle w:val="ListBullet"/>
        <w:spacing w:after="0" w:line="276" w:lineRule="auto"/>
        <w:contextualSpacing/>
        <w:rPr>
          <w:rFonts w:ascii="Times New Roman" w:hAnsi="Times New Roman"/>
        </w:rPr>
      </w:pPr>
      <w:r w:rsidRPr="000679B9">
        <w:rPr>
          <w:rFonts w:ascii="Times New Roman" w:hAnsi="Times New Roman"/>
        </w:rPr>
        <w:t>I have experience with the GHG Protocol, having delivered GHG emissions baselines for Bridgestone Mining Solutions Australia and WaterNSW. </w:t>
      </w:r>
      <w:r w:rsidR="0091199E" w:rsidRPr="0091199E">
        <w:rPr>
          <w:rFonts w:ascii="Times New Roman" w:hAnsi="Times New Roman"/>
        </w:rPr>
        <w:t xml:space="preserve">I co-developed Emissions Accounting Guidelines for NSW State government entities, which involved reviewing local and international policies, standards, and frameworks (including GHG Protocol and IFRS S2) and engaging with stakeholders to deliver a practical approach. I am confident that my skills in sustainability reporting, data analysis, and stakeholder engagement will enable me to excel in the </w:t>
      </w:r>
      <w:r w:rsidR="003A2F22">
        <w:rPr>
          <w:rFonts w:ascii="Times New Roman" w:hAnsi="Times New Roman"/>
        </w:rPr>
        <w:t>advisory</w:t>
      </w:r>
      <w:r w:rsidR="00D639A8">
        <w:rPr>
          <w:rFonts w:ascii="Times New Roman" w:hAnsi="Times New Roman"/>
        </w:rPr>
        <w:t xml:space="preserve"> team</w:t>
      </w:r>
      <w:r w:rsidR="0091199E" w:rsidRPr="0091199E">
        <w:rPr>
          <w:rFonts w:ascii="Times New Roman" w:hAnsi="Times New Roman"/>
        </w:rPr>
        <w:t xml:space="preserve"> at </w:t>
      </w:r>
      <w:r w:rsidR="003A2F22" w:rsidRPr="0091199E">
        <w:rPr>
          <w:rFonts w:ascii="Times New Roman" w:hAnsi="Times New Roman"/>
        </w:rPr>
        <w:t>A</w:t>
      </w:r>
      <w:r w:rsidR="003A2F22">
        <w:rPr>
          <w:rFonts w:ascii="Times New Roman" w:hAnsi="Times New Roman"/>
        </w:rPr>
        <w:t>rcadis</w:t>
      </w:r>
      <w:r w:rsidR="0091199E" w:rsidRPr="0091199E">
        <w:rPr>
          <w:rFonts w:ascii="Times New Roman" w:hAnsi="Times New Roman"/>
        </w:rPr>
        <w:t>.</w:t>
      </w:r>
    </w:p>
    <w:p w14:paraId="64DB5AE0" w14:textId="77777777" w:rsidR="000679B9" w:rsidRDefault="000679B9" w:rsidP="0091199E">
      <w:pPr>
        <w:pStyle w:val="ListBullet"/>
        <w:spacing w:line="276" w:lineRule="auto"/>
        <w:contextualSpacing/>
        <w:rPr>
          <w:rFonts w:ascii="Times New Roman" w:hAnsi="Times New Roman"/>
        </w:rPr>
      </w:pPr>
    </w:p>
    <w:p w14:paraId="69DB2CC6" w14:textId="329F7481" w:rsidR="000679B9" w:rsidRDefault="000679B9" w:rsidP="0091199E">
      <w:pPr>
        <w:pStyle w:val="ListBullet"/>
        <w:spacing w:line="276" w:lineRule="auto"/>
        <w:contextualSpacing/>
        <w:rPr>
          <w:rFonts w:ascii="Times New Roman" w:hAnsi="Times New Roman"/>
        </w:rPr>
      </w:pPr>
      <w:r w:rsidRPr="000679B9">
        <w:rPr>
          <w:rFonts w:ascii="Times New Roman" w:hAnsi="Times New Roman"/>
        </w:rPr>
        <w:t>In addition to my technical skills, I have taken the initiative to enhance team dynamics and efficiency</w:t>
      </w:r>
      <w:r>
        <w:rPr>
          <w:rFonts w:ascii="Times New Roman" w:hAnsi="Times New Roman"/>
        </w:rPr>
        <w:t xml:space="preserve"> showing my </w:t>
      </w:r>
      <w:r w:rsidR="00D15895">
        <w:rPr>
          <w:rFonts w:ascii="Times New Roman" w:hAnsi="Times New Roman"/>
        </w:rPr>
        <w:t>dedication</w:t>
      </w:r>
      <w:r>
        <w:rPr>
          <w:rFonts w:ascii="Times New Roman" w:hAnsi="Times New Roman"/>
        </w:rPr>
        <w:t xml:space="preserve"> to supporting my team</w:t>
      </w:r>
      <w:r w:rsidRPr="000679B9">
        <w:rPr>
          <w:rFonts w:ascii="Times New Roman" w:hAnsi="Times New Roman"/>
        </w:rPr>
        <w:t xml:space="preserve">. As the social lead, I organize team-building activities and foster a collaborative work environment. Separately, I manage the team's national wellbeing survey, reporting results to leadership to inform insights into attitudes and management strategies. I have also </w:t>
      </w:r>
      <w:r w:rsidR="00D15895">
        <w:rPr>
          <w:rFonts w:ascii="Times New Roman" w:hAnsi="Times New Roman"/>
        </w:rPr>
        <w:t xml:space="preserve">independently </w:t>
      </w:r>
      <w:r w:rsidRPr="000679B9">
        <w:rPr>
          <w:rFonts w:ascii="Times New Roman" w:hAnsi="Times New Roman"/>
        </w:rPr>
        <w:t>developed Python scripts to automate material linking and data downloads for our life cycle assessments, significantly improving our workflow and data accuracy.</w:t>
      </w:r>
    </w:p>
    <w:p w14:paraId="62F569C2" w14:textId="77777777" w:rsidR="0091199E" w:rsidRDefault="0091199E" w:rsidP="0091199E">
      <w:pPr>
        <w:pStyle w:val="ListBullet"/>
        <w:spacing w:line="276" w:lineRule="auto"/>
        <w:contextualSpacing/>
        <w:rPr>
          <w:rFonts w:ascii="Times New Roman" w:hAnsi="Times New Roman"/>
        </w:rPr>
      </w:pPr>
    </w:p>
    <w:p w14:paraId="5B4205B5" w14:textId="46448627" w:rsidR="00FC33EB" w:rsidRDefault="00FC33EB" w:rsidP="006A6F17">
      <w:pPr>
        <w:pStyle w:val="ListBullet"/>
        <w:spacing w:before="0" w:after="0" w:line="276" w:lineRule="auto"/>
        <w:contextualSpacing/>
        <w:rPr>
          <w:rFonts w:ascii="Times New Roman" w:hAnsi="Times New Roman"/>
        </w:rPr>
      </w:pPr>
      <w:r w:rsidRPr="00FC33EB">
        <w:rPr>
          <w:rFonts w:ascii="Times New Roman" w:hAnsi="Times New Roman"/>
        </w:rPr>
        <w:t xml:space="preserve">I understand that </w:t>
      </w:r>
      <w:r>
        <w:rPr>
          <w:rFonts w:ascii="Times New Roman" w:hAnsi="Times New Roman"/>
        </w:rPr>
        <w:t>additional climate disclosure requirements are coming into play next year</w:t>
      </w:r>
      <w:r w:rsidRPr="00FC33EB">
        <w:rPr>
          <w:rFonts w:ascii="Times New Roman" w:hAnsi="Times New Roman"/>
        </w:rPr>
        <w:t xml:space="preserve"> </w:t>
      </w:r>
      <w:r w:rsidR="00D15895">
        <w:rPr>
          <w:rFonts w:ascii="Times New Roman" w:hAnsi="Times New Roman"/>
        </w:rPr>
        <w:t>via</w:t>
      </w:r>
      <w:r w:rsidR="00D639A8">
        <w:rPr>
          <w:rFonts w:ascii="Times New Roman" w:hAnsi="Times New Roman"/>
        </w:rPr>
        <w:t xml:space="preserve"> the </w:t>
      </w:r>
      <w:r w:rsidRPr="00FC33EB">
        <w:rPr>
          <w:rFonts w:ascii="Times New Roman" w:hAnsi="Times New Roman"/>
        </w:rPr>
        <w:t>California bill and CSRD</w:t>
      </w:r>
      <w:r>
        <w:rPr>
          <w:rFonts w:ascii="Times New Roman" w:hAnsi="Times New Roman"/>
        </w:rPr>
        <w:t xml:space="preserve">. </w:t>
      </w:r>
      <w:r w:rsidR="00D15895">
        <w:rPr>
          <w:rFonts w:ascii="Times New Roman" w:hAnsi="Times New Roman"/>
        </w:rPr>
        <w:t xml:space="preserve">Hence, I believe now is the time for me to join </w:t>
      </w:r>
      <w:r w:rsidR="003A2F22">
        <w:rPr>
          <w:rFonts w:ascii="Times New Roman" w:hAnsi="Times New Roman"/>
        </w:rPr>
        <w:t>Arcadis in the</w:t>
      </w:r>
      <w:r w:rsidRPr="00FC33EB">
        <w:rPr>
          <w:rFonts w:ascii="Times New Roman" w:hAnsi="Times New Roman"/>
        </w:rPr>
        <w:t xml:space="preserve"> USA </w:t>
      </w:r>
      <w:r w:rsidR="00D15895">
        <w:rPr>
          <w:rFonts w:ascii="Times New Roman" w:hAnsi="Times New Roman"/>
        </w:rPr>
        <w:t>and</w:t>
      </w:r>
      <w:r w:rsidRPr="00FC33EB">
        <w:rPr>
          <w:rFonts w:ascii="Times New Roman" w:hAnsi="Times New Roman"/>
        </w:rPr>
        <w:t xml:space="preserve"> support clients through this next </w:t>
      </w:r>
      <w:r>
        <w:rPr>
          <w:rFonts w:ascii="Times New Roman" w:hAnsi="Times New Roman"/>
        </w:rPr>
        <w:t>wave</w:t>
      </w:r>
      <w:r w:rsidRPr="00FC33EB">
        <w:rPr>
          <w:rFonts w:ascii="Times New Roman" w:hAnsi="Times New Roman"/>
        </w:rPr>
        <w:t xml:space="preserve"> of corporate sustainability. </w:t>
      </w:r>
      <w:r w:rsidR="003A2F22">
        <w:rPr>
          <w:rFonts w:ascii="Times New Roman" w:hAnsi="Times New Roman"/>
        </w:rPr>
        <w:t>What also draws me to apply for this role is t</w:t>
      </w:r>
      <w:r w:rsidRPr="00FC33EB">
        <w:rPr>
          <w:rFonts w:ascii="Times New Roman" w:hAnsi="Times New Roman"/>
        </w:rPr>
        <w:t>he</w:t>
      </w:r>
      <w:r w:rsidR="00535CB4">
        <w:rPr>
          <w:rFonts w:ascii="Times New Roman" w:hAnsi="Times New Roman"/>
        </w:rPr>
        <w:t xml:space="preserve"> larger</w:t>
      </w:r>
      <w:r w:rsidRPr="00FC33EB">
        <w:rPr>
          <w:rFonts w:ascii="Times New Roman" w:hAnsi="Times New Roman"/>
        </w:rPr>
        <w:t xml:space="preserve"> </w:t>
      </w:r>
      <w:r w:rsidR="00D15895">
        <w:rPr>
          <w:rFonts w:ascii="Times New Roman" w:hAnsi="Times New Roman"/>
        </w:rPr>
        <w:t>scale</w:t>
      </w:r>
      <w:r w:rsidRPr="00FC33EB">
        <w:rPr>
          <w:rFonts w:ascii="Times New Roman" w:hAnsi="Times New Roman"/>
        </w:rPr>
        <w:t xml:space="preserve"> of</w:t>
      </w:r>
      <w:r w:rsidR="00535CB4">
        <w:rPr>
          <w:rFonts w:ascii="Times New Roman" w:hAnsi="Times New Roman"/>
        </w:rPr>
        <w:t xml:space="preserve"> </w:t>
      </w:r>
      <w:r w:rsidR="003A2F22">
        <w:rPr>
          <w:rFonts w:ascii="Times New Roman" w:hAnsi="Times New Roman"/>
        </w:rPr>
        <w:t>Arcadis,</w:t>
      </w:r>
      <w:r w:rsidR="00535CB4">
        <w:rPr>
          <w:rFonts w:ascii="Times New Roman" w:hAnsi="Times New Roman"/>
        </w:rPr>
        <w:t xml:space="preserve"> clients in the USA </w:t>
      </w:r>
      <w:r w:rsidRPr="00FC33EB">
        <w:rPr>
          <w:rFonts w:ascii="Times New Roman" w:hAnsi="Times New Roman"/>
        </w:rPr>
        <w:t>and their environmental footprint</w:t>
      </w:r>
      <w:r w:rsidR="003A2F22">
        <w:rPr>
          <w:rFonts w:ascii="Times New Roman" w:hAnsi="Times New Roman"/>
        </w:rPr>
        <w:t xml:space="preserve"> which</w:t>
      </w:r>
      <w:r w:rsidRPr="00FC33EB">
        <w:rPr>
          <w:rFonts w:ascii="Times New Roman" w:hAnsi="Times New Roman"/>
        </w:rPr>
        <w:t xml:space="preserve"> are </w:t>
      </w:r>
      <w:r w:rsidR="00535CB4">
        <w:rPr>
          <w:rFonts w:ascii="Times New Roman" w:hAnsi="Times New Roman"/>
        </w:rPr>
        <w:t xml:space="preserve">almost </w:t>
      </w:r>
      <w:r w:rsidRPr="00FC33EB">
        <w:rPr>
          <w:rFonts w:ascii="Times New Roman" w:hAnsi="Times New Roman"/>
        </w:rPr>
        <w:t>incomparable to Australia</w:t>
      </w:r>
      <w:r w:rsidR="00535CB4">
        <w:rPr>
          <w:rFonts w:ascii="Times New Roman" w:hAnsi="Times New Roman"/>
        </w:rPr>
        <w:t xml:space="preserve"> due to the differences in population and economy.</w:t>
      </w:r>
    </w:p>
    <w:p w14:paraId="4D2BAEDF" w14:textId="77777777" w:rsidR="00FC33EB" w:rsidRPr="00FC33EB" w:rsidRDefault="00FC33EB" w:rsidP="006A6F17">
      <w:pPr>
        <w:pStyle w:val="ListBullet"/>
        <w:spacing w:before="0" w:after="0" w:line="276" w:lineRule="auto"/>
        <w:contextualSpacing/>
        <w:rPr>
          <w:rFonts w:ascii="Times New Roman" w:hAnsi="Times New Roman"/>
        </w:rPr>
      </w:pPr>
    </w:p>
    <w:p w14:paraId="0F112777" w14:textId="07F3D7F0" w:rsidR="00F850F7" w:rsidRPr="00FC33EB" w:rsidRDefault="00FC33EB" w:rsidP="00BA125E">
      <w:pPr>
        <w:pStyle w:val="ListBullet"/>
        <w:spacing w:before="0" w:after="0" w:line="276" w:lineRule="auto"/>
        <w:contextualSpacing/>
        <w:rPr>
          <w:rFonts w:ascii="Times New Roman" w:hAnsi="Times New Roman"/>
        </w:rPr>
      </w:pPr>
      <w:r w:rsidRPr="00FC33EB">
        <w:rPr>
          <w:rFonts w:ascii="Times New Roman" w:hAnsi="Times New Roman"/>
        </w:rPr>
        <w:t>I am eager to leverage my skills in sustainability reporting, data analysis, and stakeholder engagement to contribut</w:t>
      </w:r>
      <w:r w:rsidR="003A2F22">
        <w:rPr>
          <w:rFonts w:ascii="Times New Roman" w:hAnsi="Times New Roman"/>
        </w:rPr>
        <w:t>e</w:t>
      </w:r>
      <w:r w:rsidRPr="00FC33EB">
        <w:rPr>
          <w:rFonts w:ascii="Times New Roman" w:hAnsi="Times New Roman"/>
        </w:rPr>
        <w:t xml:space="preserve"> to WSP</w:t>
      </w:r>
      <w:r w:rsidR="00BA125E">
        <w:rPr>
          <w:rFonts w:ascii="Times New Roman" w:hAnsi="Times New Roman"/>
        </w:rPr>
        <w:t>’s</w:t>
      </w:r>
      <w:r w:rsidRPr="00FC33EB">
        <w:rPr>
          <w:rFonts w:ascii="Times New Roman" w:hAnsi="Times New Roman"/>
        </w:rPr>
        <w:t xml:space="preserve"> sustainability goals</w:t>
      </w:r>
      <w:r w:rsidR="00BA125E">
        <w:rPr>
          <w:rFonts w:ascii="Times New Roman" w:hAnsi="Times New Roman"/>
        </w:rPr>
        <w:t xml:space="preserve"> from the USA</w:t>
      </w:r>
      <w:r w:rsidRPr="00FC33EB">
        <w:rPr>
          <w:rFonts w:ascii="Times New Roman" w:hAnsi="Times New Roman"/>
        </w:rPr>
        <w:t xml:space="preserve">. I look forward to discussing how my background, skills, and experiences align with the </w:t>
      </w:r>
      <w:r w:rsidR="003A2F22">
        <w:rPr>
          <w:rFonts w:ascii="Times New Roman" w:hAnsi="Times New Roman"/>
        </w:rPr>
        <w:t>associate consultant role at Arcadis</w:t>
      </w:r>
      <w:r w:rsidRPr="00FC33EB">
        <w:rPr>
          <w:rFonts w:ascii="Times New Roman" w:hAnsi="Times New Roman"/>
        </w:rPr>
        <w:t xml:space="preserve"> and how I can contribute to your sustainability team.</w:t>
      </w:r>
      <w:r w:rsidR="007F7A4A" w:rsidRPr="00FC33EB">
        <w:rPr>
          <w:rFonts w:ascii="Times New Roman" w:hAnsi="Times New Roman"/>
        </w:rPr>
        <w:br/>
      </w:r>
      <w:r w:rsidR="007F7A4A" w:rsidRPr="00FC33EB">
        <w:rPr>
          <w:rFonts w:ascii="Times New Roman" w:hAnsi="Times New Roman"/>
        </w:rPr>
        <w:br/>
        <w:t>Sincerely,</w:t>
      </w:r>
    </w:p>
    <w:p w14:paraId="1CA4D0C2" w14:textId="03AA02CB" w:rsidR="008B242E" w:rsidRDefault="007F7A4A" w:rsidP="007F7A4A">
      <w:pPr>
        <w:pStyle w:val="ListBullet"/>
        <w:spacing w:before="0" w:after="0" w:line="276" w:lineRule="auto"/>
        <w:contextualSpacing/>
      </w:pPr>
      <w:r w:rsidRPr="00FC33EB">
        <w:rPr>
          <w:rFonts w:ascii="Times New Roman" w:hAnsi="Times New Roman"/>
        </w:rPr>
        <w:t>Christopher Wang</w:t>
      </w:r>
      <w:bookmarkStart w:id="0" w:name="Here"/>
      <w:r w:rsidR="008955EB" w:rsidRPr="00FC33EB">
        <w:rPr>
          <w:rFonts w:ascii="Times New Roman" w:hAnsi="Times New Roman"/>
        </w:rPr>
        <w:t xml:space="preserve"> </w:t>
      </w:r>
      <w:bookmarkEnd w:id="0"/>
    </w:p>
    <w:p w14:paraId="095C4EC1" w14:textId="77777777" w:rsidR="008B242E" w:rsidRPr="001F06FA" w:rsidRDefault="008B242E" w:rsidP="007F7A4A">
      <w:pPr>
        <w:pStyle w:val="ListBullet"/>
        <w:spacing w:before="0" w:after="0" w:line="276" w:lineRule="auto"/>
        <w:contextualSpacing/>
      </w:pPr>
    </w:p>
    <w:sectPr w:rsidR="008B242E" w:rsidRPr="001F06FA" w:rsidSect="00CC220A">
      <w:headerReference w:type="default" r:id="rId9"/>
      <w:footerReference w:type="default" r:id="rId10"/>
      <w:type w:val="continuous"/>
      <w:pgSz w:w="11907" w:h="16839" w:code="9"/>
      <w:pgMar w:top="1440" w:right="1021" w:bottom="1440" w:left="1021"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0ED30" w14:textId="77777777" w:rsidR="00A2488D" w:rsidRDefault="00A2488D" w:rsidP="00F07506">
      <w:r>
        <w:separator/>
      </w:r>
    </w:p>
  </w:endnote>
  <w:endnote w:type="continuationSeparator" w:id="0">
    <w:p w14:paraId="7137632F" w14:textId="77777777" w:rsidR="00A2488D" w:rsidRDefault="00A2488D"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B42F1" w14:textId="2C1B7AB0"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3A2F22">
      <w:rPr>
        <w:b/>
        <w:bCs/>
        <w:noProof/>
        <w:lang w:val="en-US"/>
      </w:rPr>
      <w:t>Error! No text of specified style in document.</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3A2F22">
      <w:rPr>
        <w:b/>
        <w:bCs/>
        <w:noProof/>
        <w:lang w:val="en-US"/>
      </w:rPr>
      <w:t>Error! No text of specified style in document.</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97D63" w14:textId="77777777" w:rsidR="00A2488D" w:rsidRDefault="00A2488D" w:rsidP="00F07506">
      <w:r>
        <w:separator/>
      </w:r>
    </w:p>
  </w:footnote>
  <w:footnote w:type="continuationSeparator" w:id="0">
    <w:p w14:paraId="4FAE6230" w14:textId="77777777" w:rsidR="00A2488D" w:rsidRDefault="00A2488D"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386EED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E6EEDCDC"/>
    <w:lvl w:ilvl="0">
      <w:start w:val="1"/>
      <w:numFmt w:val="bullet"/>
      <w:lvlText w:val=""/>
      <w:lvlJc w:val="left"/>
      <w:pPr>
        <w:ind w:left="227" w:hanging="227"/>
      </w:pPr>
      <w:rPr>
        <w:rFonts w:ascii="Wingdings 3" w:hAnsi="Wingdings 3" w:hint="default"/>
        <w:color w:val="auto"/>
        <w:position w:val="1"/>
        <w:sz w:val="16"/>
      </w:rPr>
    </w:lvl>
    <w:lvl w:ilvl="1">
      <w:start w:val="1"/>
      <w:numFmt w:val="bullet"/>
      <w:lvlText w:val=""/>
      <w:lvlJc w:val="left"/>
      <w:pPr>
        <w:tabs>
          <w:tab w:val="num" w:pos="454"/>
        </w:tabs>
        <w:ind w:left="454" w:hanging="227"/>
      </w:pPr>
      <w:rPr>
        <w:rFonts w:ascii="Wingdings 2" w:hAnsi="Wingdings 2" w:hint="default"/>
        <w:b w:val="0"/>
        <w:i w:val="0"/>
        <w:color w:val="auto"/>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AEC0011"/>
    <w:multiLevelType w:val="hybridMultilevel"/>
    <w:tmpl w:val="64128B94"/>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20E3946"/>
    <w:multiLevelType w:val="hybridMultilevel"/>
    <w:tmpl w:val="FA54EF42"/>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4"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5"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2" w15:restartNumberingAfterBreak="0">
    <w:nsid w:val="6E2838CA"/>
    <w:multiLevelType w:val="hybridMultilevel"/>
    <w:tmpl w:val="BD2846EA"/>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E3D60DB"/>
    <w:multiLevelType w:val="hybridMultilevel"/>
    <w:tmpl w:val="61428FA6"/>
    <w:lvl w:ilvl="0" w:tplc="E7DA284C">
      <w:numFmt w:val="bullet"/>
      <w:lvlText w:val="-"/>
      <w:lvlJc w:val="left"/>
      <w:pPr>
        <w:ind w:left="720" w:hanging="360"/>
      </w:pPr>
      <w:rPr>
        <w:rFonts w:ascii="Gentium Basic" w:eastAsiaTheme="minorHAnsi" w:hAnsi="Gentium Bas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4"/>
  </w:num>
  <w:num w:numId="4" w16cid:durableId="699816063">
    <w:abstractNumId w:val="1"/>
  </w:num>
  <w:num w:numId="5" w16cid:durableId="76370005">
    <w:abstractNumId w:val="13"/>
  </w:num>
  <w:num w:numId="6" w16cid:durableId="2117023473">
    <w:abstractNumId w:val="6"/>
  </w:num>
  <w:num w:numId="7" w16cid:durableId="1339887430">
    <w:abstractNumId w:val="6"/>
  </w:num>
  <w:num w:numId="8" w16cid:durableId="789083080">
    <w:abstractNumId w:val="0"/>
  </w:num>
  <w:num w:numId="9" w16cid:durableId="2110276403">
    <w:abstractNumId w:val="15"/>
  </w:num>
  <w:num w:numId="10" w16cid:durableId="719674760">
    <w:abstractNumId w:val="19"/>
  </w:num>
  <w:num w:numId="11" w16cid:durableId="1201288653">
    <w:abstractNumId w:val="24"/>
  </w:num>
  <w:num w:numId="12" w16cid:durableId="120848551">
    <w:abstractNumId w:val="8"/>
  </w:num>
  <w:num w:numId="13" w16cid:durableId="2042627495">
    <w:abstractNumId w:val="10"/>
  </w:num>
  <w:num w:numId="14" w16cid:durableId="1520660171">
    <w:abstractNumId w:val="25"/>
  </w:num>
  <w:num w:numId="15" w16cid:durableId="1281306178">
    <w:abstractNumId w:val="17"/>
  </w:num>
  <w:num w:numId="16" w16cid:durableId="2048411182">
    <w:abstractNumId w:val="16"/>
  </w:num>
  <w:num w:numId="17" w16cid:durableId="688798944">
    <w:abstractNumId w:val="7"/>
  </w:num>
  <w:num w:numId="18" w16cid:durableId="78914547">
    <w:abstractNumId w:val="18"/>
  </w:num>
  <w:num w:numId="19" w16cid:durableId="1985965444">
    <w:abstractNumId w:val="4"/>
  </w:num>
  <w:num w:numId="20" w16cid:durableId="1316298204">
    <w:abstractNumId w:val="21"/>
  </w:num>
  <w:num w:numId="21" w16cid:durableId="1859268245">
    <w:abstractNumId w:val="0"/>
  </w:num>
  <w:num w:numId="22" w16cid:durableId="219176637">
    <w:abstractNumId w:val="20"/>
  </w:num>
  <w:num w:numId="23" w16cid:durableId="1612128687">
    <w:abstractNumId w:val="23"/>
  </w:num>
  <w:num w:numId="24" w16cid:durableId="1919822207">
    <w:abstractNumId w:val="9"/>
  </w:num>
  <w:num w:numId="25" w16cid:durableId="1946186772">
    <w:abstractNumId w:val="22"/>
  </w:num>
  <w:num w:numId="26" w16cid:durableId="142430164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42A04"/>
    <w:rsid w:val="00050B77"/>
    <w:rsid w:val="000544DA"/>
    <w:rsid w:val="000601A5"/>
    <w:rsid w:val="000607C5"/>
    <w:rsid w:val="000626A1"/>
    <w:rsid w:val="000679B9"/>
    <w:rsid w:val="00070F5C"/>
    <w:rsid w:val="00074EAF"/>
    <w:rsid w:val="00080607"/>
    <w:rsid w:val="00082139"/>
    <w:rsid w:val="0008229A"/>
    <w:rsid w:val="00093A94"/>
    <w:rsid w:val="00093B51"/>
    <w:rsid w:val="000950B7"/>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2374"/>
    <w:rsid w:val="001053AF"/>
    <w:rsid w:val="0011421D"/>
    <w:rsid w:val="0012260E"/>
    <w:rsid w:val="00136986"/>
    <w:rsid w:val="001379FC"/>
    <w:rsid w:val="0014157C"/>
    <w:rsid w:val="00141DDC"/>
    <w:rsid w:val="001422A8"/>
    <w:rsid w:val="00144B98"/>
    <w:rsid w:val="00146B0F"/>
    <w:rsid w:val="001477BF"/>
    <w:rsid w:val="00150D99"/>
    <w:rsid w:val="00154C30"/>
    <w:rsid w:val="00155A5D"/>
    <w:rsid w:val="00157A1C"/>
    <w:rsid w:val="00167185"/>
    <w:rsid w:val="00173A37"/>
    <w:rsid w:val="001802F9"/>
    <w:rsid w:val="00181C12"/>
    <w:rsid w:val="0019392B"/>
    <w:rsid w:val="001940F1"/>
    <w:rsid w:val="001A0A05"/>
    <w:rsid w:val="001A1A22"/>
    <w:rsid w:val="001A1C6E"/>
    <w:rsid w:val="001A3878"/>
    <w:rsid w:val="001A59B5"/>
    <w:rsid w:val="001A5FCA"/>
    <w:rsid w:val="001B0563"/>
    <w:rsid w:val="001B0A66"/>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03C7F"/>
    <w:rsid w:val="00210C5F"/>
    <w:rsid w:val="002178C6"/>
    <w:rsid w:val="002226A8"/>
    <w:rsid w:val="002226E1"/>
    <w:rsid w:val="00222875"/>
    <w:rsid w:val="002350CB"/>
    <w:rsid w:val="002372C0"/>
    <w:rsid w:val="00237A9C"/>
    <w:rsid w:val="00240036"/>
    <w:rsid w:val="00243412"/>
    <w:rsid w:val="002444F2"/>
    <w:rsid w:val="00245375"/>
    <w:rsid w:val="002465CB"/>
    <w:rsid w:val="00250AA9"/>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B5029"/>
    <w:rsid w:val="002C3CA9"/>
    <w:rsid w:val="002C51D1"/>
    <w:rsid w:val="002D09A3"/>
    <w:rsid w:val="002D672F"/>
    <w:rsid w:val="002E03AC"/>
    <w:rsid w:val="002E6C03"/>
    <w:rsid w:val="002F0CC2"/>
    <w:rsid w:val="002F7EA9"/>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97FC1"/>
    <w:rsid w:val="003A1416"/>
    <w:rsid w:val="003A2311"/>
    <w:rsid w:val="003A2F22"/>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3938"/>
    <w:rsid w:val="004279AF"/>
    <w:rsid w:val="00434BD9"/>
    <w:rsid w:val="00437455"/>
    <w:rsid w:val="0043776B"/>
    <w:rsid w:val="004401F8"/>
    <w:rsid w:val="004419C2"/>
    <w:rsid w:val="00453B2D"/>
    <w:rsid w:val="00457A1F"/>
    <w:rsid w:val="00460195"/>
    <w:rsid w:val="00460E7D"/>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6913"/>
    <w:rsid w:val="00512F93"/>
    <w:rsid w:val="00514F36"/>
    <w:rsid w:val="005177D7"/>
    <w:rsid w:val="00517AA1"/>
    <w:rsid w:val="0052632D"/>
    <w:rsid w:val="00526B89"/>
    <w:rsid w:val="00530F8A"/>
    <w:rsid w:val="0053108C"/>
    <w:rsid w:val="0053230C"/>
    <w:rsid w:val="00535CB4"/>
    <w:rsid w:val="005361EB"/>
    <w:rsid w:val="0054192F"/>
    <w:rsid w:val="00543424"/>
    <w:rsid w:val="00551B8E"/>
    <w:rsid w:val="005573E9"/>
    <w:rsid w:val="0055757D"/>
    <w:rsid w:val="0056681C"/>
    <w:rsid w:val="005676E8"/>
    <w:rsid w:val="005701B6"/>
    <w:rsid w:val="00571B36"/>
    <w:rsid w:val="00580354"/>
    <w:rsid w:val="005873C7"/>
    <w:rsid w:val="00593AEB"/>
    <w:rsid w:val="005A0F19"/>
    <w:rsid w:val="005A16BF"/>
    <w:rsid w:val="005A3BCB"/>
    <w:rsid w:val="005B2692"/>
    <w:rsid w:val="005B29D9"/>
    <w:rsid w:val="005B2D76"/>
    <w:rsid w:val="005B3F62"/>
    <w:rsid w:val="005B5C1D"/>
    <w:rsid w:val="005B6E26"/>
    <w:rsid w:val="005C1160"/>
    <w:rsid w:val="005C475D"/>
    <w:rsid w:val="005C4DA7"/>
    <w:rsid w:val="005D0DE5"/>
    <w:rsid w:val="005D0F4A"/>
    <w:rsid w:val="005D5813"/>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64F71"/>
    <w:rsid w:val="00674225"/>
    <w:rsid w:val="00683A30"/>
    <w:rsid w:val="00685FD2"/>
    <w:rsid w:val="00692C47"/>
    <w:rsid w:val="00693D03"/>
    <w:rsid w:val="00693F84"/>
    <w:rsid w:val="0069678D"/>
    <w:rsid w:val="00696D2D"/>
    <w:rsid w:val="00697120"/>
    <w:rsid w:val="006977DE"/>
    <w:rsid w:val="006A530C"/>
    <w:rsid w:val="006A6F17"/>
    <w:rsid w:val="006A72A2"/>
    <w:rsid w:val="006B3BAE"/>
    <w:rsid w:val="006C427D"/>
    <w:rsid w:val="006E0780"/>
    <w:rsid w:val="006E3248"/>
    <w:rsid w:val="006E48C2"/>
    <w:rsid w:val="006E5F1F"/>
    <w:rsid w:val="006F2588"/>
    <w:rsid w:val="006F286C"/>
    <w:rsid w:val="006F4E7D"/>
    <w:rsid w:val="006F62AF"/>
    <w:rsid w:val="00701233"/>
    <w:rsid w:val="00706249"/>
    <w:rsid w:val="007142C5"/>
    <w:rsid w:val="00714CF6"/>
    <w:rsid w:val="00714D9F"/>
    <w:rsid w:val="00720EFB"/>
    <w:rsid w:val="0072108A"/>
    <w:rsid w:val="00722C4A"/>
    <w:rsid w:val="00726E78"/>
    <w:rsid w:val="00732EF9"/>
    <w:rsid w:val="00733505"/>
    <w:rsid w:val="00734AD1"/>
    <w:rsid w:val="00737A8A"/>
    <w:rsid w:val="00740A99"/>
    <w:rsid w:val="00741A75"/>
    <w:rsid w:val="00742CB7"/>
    <w:rsid w:val="007459D4"/>
    <w:rsid w:val="00745B11"/>
    <w:rsid w:val="00752144"/>
    <w:rsid w:val="0075301B"/>
    <w:rsid w:val="00762FB3"/>
    <w:rsid w:val="007670D0"/>
    <w:rsid w:val="00770C0D"/>
    <w:rsid w:val="0078127F"/>
    <w:rsid w:val="00782F6A"/>
    <w:rsid w:val="00787300"/>
    <w:rsid w:val="0079141E"/>
    <w:rsid w:val="00796B84"/>
    <w:rsid w:val="00796CBC"/>
    <w:rsid w:val="007A0821"/>
    <w:rsid w:val="007A1558"/>
    <w:rsid w:val="007A1674"/>
    <w:rsid w:val="007A5330"/>
    <w:rsid w:val="007A7856"/>
    <w:rsid w:val="007B0768"/>
    <w:rsid w:val="007B27B5"/>
    <w:rsid w:val="007C102E"/>
    <w:rsid w:val="007C2B2E"/>
    <w:rsid w:val="007C4E04"/>
    <w:rsid w:val="007C63CA"/>
    <w:rsid w:val="007C6E59"/>
    <w:rsid w:val="007C7E34"/>
    <w:rsid w:val="007D3F19"/>
    <w:rsid w:val="007D4DA0"/>
    <w:rsid w:val="007D7ACA"/>
    <w:rsid w:val="007F580B"/>
    <w:rsid w:val="007F7A4A"/>
    <w:rsid w:val="00802815"/>
    <w:rsid w:val="00802AEC"/>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01"/>
    <w:rsid w:val="0087606F"/>
    <w:rsid w:val="00880C25"/>
    <w:rsid w:val="0088536E"/>
    <w:rsid w:val="0089126F"/>
    <w:rsid w:val="0089275B"/>
    <w:rsid w:val="0089401A"/>
    <w:rsid w:val="008943C7"/>
    <w:rsid w:val="008955EB"/>
    <w:rsid w:val="008A2EE3"/>
    <w:rsid w:val="008A6990"/>
    <w:rsid w:val="008B1FB0"/>
    <w:rsid w:val="008B242E"/>
    <w:rsid w:val="008B3DB2"/>
    <w:rsid w:val="008B402C"/>
    <w:rsid w:val="008C0B85"/>
    <w:rsid w:val="008C0BCC"/>
    <w:rsid w:val="008C7F54"/>
    <w:rsid w:val="008E2E0A"/>
    <w:rsid w:val="008F0003"/>
    <w:rsid w:val="008F0839"/>
    <w:rsid w:val="008F4D40"/>
    <w:rsid w:val="008F6599"/>
    <w:rsid w:val="009008F7"/>
    <w:rsid w:val="00906553"/>
    <w:rsid w:val="009107F7"/>
    <w:rsid w:val="0091199E"/>
    <w:rsid w:val="00912230"/>
    <w:rsid w:val="00913012"/>
    <w:rsid w:val="00924450"/>
    <w:rsid w:val="00925BD4"/>
    <w:rsid w:val="00926353"/>
    <w:rsid w:val="00933B7D"/>
    <w:rsid w:val="00935BAD"/>
    <w:rsid w:val="0094134F"/>
    <w:rsid w:val="00943266"/>
    <w:rsid w:val="0094451C"/>
    <w:rsid w:val="00950622"/>
    <w:rsid w:val="009527A3"/>
    <w:rsid w:val="00956724"/>
    <w:rsid w:val="009611E2"/>
    <w:rsid w:val="00962D4D"/>
    <w:rsid w:val="00966E5B"/>
    <w:rsid w:val="00984E94"/>
    <w:rsid w:val="009906BC"/>
    <w:rsid w:val="00990B8A"/>
    <w:rsid w:val="0099395A"/>
    <w:rsid w:val="009B0134"/>
    <w:rsid w:val="009B1A66"/>
    <w:rsid w:val="009B67AA"/>
    <w:rsid w:val="009C248B"/>
    <w:rsid w:val="009C39DD"/>
    <w:rsid w:val="009C3C90"/>
    <w:rsid w:val="009C4B57"/>
    <w:rsid w:val="009C732B"/>
    <w:rsid w:val="009C7FDD"/>
    <w:rsid w:val="009D3E5B"/>
    <w:rsid w:val="009E0A88"/>
    <w:rsid w:val="009E428A"/>
    <w:rsid w:val="009E6187"/>
    <w:rsid w:val="009F371D"/>
    <w:rsid w:val="00A03B68"/>
    <w:rsid w:val="00A0618C"/>
    <w:rsid w:val="00A116C1"/>
    <w:rsid w:val="00A131EC"/>
    <w:rsid w:val="00A16520"/>
    <w:rsid w:val="00A16F0B"/>
    <w:rsid w:val="00A2118F"/>
    <w:rsid w:val="00A21CE3"/>
    <w:rsid w:val="00A2488D"/>
    <w:rsid w:val="00A2779D"/>
    <w:rsid w:val="00A27B45"/>
    <w:rsid w:val="00A30D3F"/>
    <w:rsid w:val="00A32921"/>
    <w:rsid w:val="00A361B0"/>
    <w:rsid w:val="00A3680B"/>
    <w:rsid w:val="00A3704E"/>
    <w:rsid w:val="00A375A6"/>
    <w:rsid w:val="00A4094D"/>
    <w:rsid w:val="00A4152B"/>
    <w:rsid w:val="00A42BA3"/>
    <w:rsid w:val="00A47466"/>
    <w:rsid w:val="00A47846"/>
    <w:rsid w:val="00A51B1B"/>
    <w:rsid w:val="00A57E67"/>
    <w:rsid w:val="00A609EA"/>
    <w:rsid w:val="00A62E1E"/>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570E"/>
    <w:rsid w:val="00AA65A1"/>
    <w:rsid w:val="00AB0887"/>
    <w:rsid w:val="00AB2683"/>
    <w:rsid w:val="00AB48F6"/>
    <w:rsid w:val="00AB61B5"/>
    <w:rsid w:val="00AB7516"/>
    <w:rsid w:val="00AC52C5"/>
    <w:rsid w:val="00AC71B9"/>
    <w:rsid w:val="00AD1759"/>
    <w:rsid w:val="00AD27D1"/>
    <w:rsid w:val="00AD5461"/>
    <w:rsid w:val="00AD76F9"/>
    <w:rsid w:val="00AE62C8"/>
    <w:rsid w:val="00AE6AF5"/>
    <w:rsid w:val="00AE7E74"/>
    <w:rsid w:val="00AF14F5"/>
    <w:rsid w:val="00AF1AEB"/>
    <w:rsid w:val="00AF27C6"/>
    <w:rsid w:val="00AF5590"/>
    <w:rsid w:val="00AF7CBC"/>
    <w:rsid w:val="00B01C18"/>
    <w:rsid w:val="00B06C08"/>
    <w:rsid w:val="00B117C6"/>
    <w:rsid w:val="00B12C6A"/>
    <w:rsid w:val="00B167FA"/>
    <w:rsid w:val="00B21927"/>
    <w:rsid w:val="00B21CC2"/>
    <w:rsid w:val="00B225F8"/>
    <w:rsid w:val="00B23805"/>
    <w:rsid w:val="00B25EB7"/>
    <w:rsid w:val="00B2625B"/>
    <w:rsid w:val="00B26DE8"/>
    <w:rsid w:val="00B30EBB"/>
    <w:rsid w:val="00B313E6"/>
    <w:rsid w:val="00B4191E"/>
    <w:rsid w:val="00B52052"/>
    <w:rsid w:val="00B5353B"/>
    <w:rsid w:val="00B60F7F"/>
    <w:rsid w:val="00B64B04"/>
    <w:rsid w:val="00B660AD"/>
    <w:rsid w:val="00B673CB"/>
    <w:rsid w:val="00B679B0"/>
    <w:rsid w:val="00B7514F"/>
    <w:rsid w:val="00B76DA8"/>
    <w:rsid w:val="00B841E6"/>
    <w:rsid w:val="00B86E25"/>
    <w:rsid w:val="00B870D6"/>
    <w:rsid w:val="00B90B99"/>
    <w:rsid w:val="00B950C3"/>
    <w:rsid w:val="00B962C7"/>
    <w:rsid w:val="00B97156"/>
    <w:rsid w:val="00BA125E"/>
    <w:rsid w:val="00BA131F"/>
    <w:rsid w:val="00BA322F"/>
    <w:rsid w:val="00BA42D8"/>
    <w:rsid w:val="00BA6FC9"/>
    <w:rsid w:val="00BB5B40"/>
    <w:rsid w:val="00BC33EA"/>
    <w:rsid w:val="00BD2980"/>
    <w:rsid w:val="00BD4026"/>
    <w:rsid w:val="00BF0233"/>
    <w:rsid w:val="00BF136C"/>
    <w:rsid w:val="00BF4452"/>
    <w:rsid w:val="00BF65AD"/>
    <w:rsid w:val="00BF6FCE"/>
    <w:rsid w:val="00C04533"/>
    <w:rsid w:val="00C065CC"/>
    <w:rsid w:val="00C14502"/>
    <w:rsid w:val="00C14B7C"/>
    <w:rsid w:val="00C14F7D"/>
    <w:rsid w:val="00C16838"/>
    <w:rsid w:val="00C2201C"/>
    <w:rsid w:val="00C22414"/>
    <w:rsid w:val="00C24B00"/>
    <w:rsid w:val="00C37458"/>
    <w:rsid w:val="00C378CF"/>
    <w:rsid w:val="00C37CAE"/>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C220A"/>
    <w:rsid w:val="00CD0C7E"/>
    <w:rsid w:val="00CD4BD9"/>
    <w:rsid w:val="00CD4E9F"/>
    <w:rsid w:val="00CD5CFB"/>
    <w:rsid w:val="00CD7816"/>
    <w:rsid w:val="00CE0C07"/>
    <w:rsid w:val="00CE6A74"/>
    <w:rsid w:val="00CE7245"/>
    <w:rsid w:val="00D056FC"/>
    <w:rsid w:val="00D07013"/>
    <w:rsid w:val="00D12D62"/>
    <w:rsid w:val="00D1580A"/>
    <w:rsid w:val="00D15895"/>
    <w:rsid w:val="00D15C1B"/>
    <w:rsid w:val="00D20D26"/>
    <w:rsid w:val="00D21D7A"/>
    <w:rsid w:val="00D22079"/>
    <w:rsid w:val="00D36EC0"/>
    <w:rsid w:val="00D43971"/>
    <w:rsid w:val="00D511D0"/>
    <w:rsid w:val="00D529B0"/>
    <w:rsid w:val="00D53D41"/>
    <w:rsid w:val="00D619B5"/>
    <w:rsid w:val="00D622CA"/>
    <w:rsid w:val="00D62D53"/>
    <w:rsid w:val="00D6342C"/>
    <w:rsid w:val="00D639A8"/>
    <w:rsid w:val="00D66EF1"/>
    <w:rsid w:val="00D758A1"/>
    <w:rsid w:val="00D75951"/>
    <w:rsid w:val="00D75E6A"/>
    <w:rsid w:val="00D76859"/>
    <w:rsid w:val="00D77586"/>
    <w:rsid w:val="00D816DD"/>
    <w:rsid w:val="00D81C16"/>
    <w:rsid w:val="00D83326"/>
    <w:rsid w:val="00D84E4F"/>
    <w:rsid w:val="00D85B11"/>
    <w:rsid w:val="00D91A81"/>
    <w:rsid w:val="00D92752"/>
    <w:rsid w:val="00D92A28"/>
    <w:rsid w:val="00D93E94"/>
    <w:rsid w:val="00DA0193"/>
    <w:rsid w:val="00DA58EC"/>
    <w:rsid w:val="00DB072A"/>
    <w:rsid w:val="00DB21D1"/>
    <w:rsid w:val="00DB260C"/>
    <w:rsid w:val="00DB2E93"/>
    <w:rsid w:val="00DB3640"/>
    <w:rsid w:val="00DB4F1E"/>
    <w:rsid w:val="00DC38F8"/>
    <w:rsid w:val="00DC76B7"/>
    <w:rsid w:val="00DD0C30"/>
    <w:rsid w:val="00DD73B1"/>
    <w:rsid w:val="00DE3536"/>
    <w:rsid w:val="00DE593C"/>
    <w:rsid w:val="00DF0112"/>
    <w:rsid w:val="00DF1D75"/>
    <w:rsid w:val="00DF2367"/>
    <w:rsid w:val="00DF2A3D"/>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63C4F"/>
    <w:rsid w:val="00E758B3"/>
    <w:rsid w:val="00E76A39"/>
    <w:rsid w:val="00E77ECF"/>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EF4151"/>
    <w:rsid w:val="00F00A06"/>
    <w:rsid w:val="00F059A4"/>
    <w:rsid w:val="00F06FE4"/>
    <w:rsid w:val="00F07506"/>
    <w:rsid w:val="00F21E9B"/>
    <w:rsid w:val="00F23F8D"/>
    <w:rsid w:val="00F27901"/>
    <w:rsid w:val="00F33911"/>
    <w:rsid w:val="00F35906"/>
    <w:rsid w:val="00F42239"/>
    <w:rsid w:val="00F43387"/>
    <w:rsid w:val="00F526FD"/>
    <w:rsid w:val="00F663FB"/>
    <w:rsid w:val="00F66780"/>
    <w:rsid w:val="00F70E22"/>
    <w:rsid w:val="00F850F7"/>
    <w:rsid w:val="00F852D0"/>
    <w:rsid w:val="00F9251C"/>
    <w:rsid w:val="00F96FD5"/>
    <w:rsid w:val="00FA06C4"/>
    <w:rsid w:val="00FA68DA"/>
    <w:rsid w:val="00FB1720"/>
    <w:rsid w:val="00FB259C"/>
    <w:rsid w:val="00FB2D2C"/>
    <w:rsid w:val="00FB5502"/>
    <w:rsid w:val="00FC1467"/>
    <w:rsid w:val="00FC33EB"/>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CD0C7E"/>
    <w:pPr>
      <w:keepNext/>
      <w:pBdr>
        <w:top w:val="single" w:sz="6" w:space="6" w:color="73892B"/>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CD0C7E"/>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 w:type="paragraph" w:styleId="NormalWeb">
    <w:name w:val="Normal (Web)"/>
    <w:basedOn w:val="Normal"/>
    <w:semiHidden/>
    <w:unhideWhenUsed/>
    <w:rsid w:val="000679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411701003">
      <w:bodyDiv w:val="1"/>
      <w:marLeft w:val="0"/>
      <w:marRight w:val="0"/>
      <w:marTop w:val="0"/>
      <w:marBottom w:val="0"/>
      <w:divBdr>
        <w:top w:val="none" w:sz="0" w:space="0" w:color="auto"/>
        <w:left w:val="none" w:sz="0" w:space="0" w:color="auto"/>
        <w:bottom w:val="none" w:sz="0" w:space="0" w:color="auto"/>
        <w:right w:val="none" w:sz="0" w:space="0" w:color="auto"/>
      </w:divBdr>
    </w:div>
    <w:div w:id="695933910">
      <w:bodyDiv w:val="1"/>
      <w:marLeft w:val="0"/>
      <w:marRight w:val="0"/>
      <w:marTop w:val="0"/>
      <w:marBottom w:val="0"/>
      <w:divBdr>
        <w:top w:val="none" w:sz="0" w:space="0" w:color="auto"/>
        <w:left w:val="none" w:sz="0" w:space="0" w:color="auto"/>
        <w:bottom w:val="none" w:sz="0" w:space="0" w:color="auto"/>
        <w:right w:val="none" w:sz="0" w:space="0" w:color="auto"/>
      </w:divBdr>
    </w:div>
    <w:div w:id="786658912">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08941269">
      <w:bodyDiv w:val="1"/>
      <w:marLeft w:val="0"/>
      <w:marRight w:val="0"/>
      <w:marTop w:val="0"/>
      <w:marBottom w:val="0"/>
      <w:divBdr>
        <w:top w:val="none" w:sz="0" w:space="0" w:color="auto"/>
        <w:left w:val="none" w:sz="0" w:space="0" w:color="auto"/>
        <w:bottom w:val="none" w:sz="0" w:space="0" w:color="auto"/>
        <w:right w:val="none" w:sz="0" w:space="0" w:color="auto"/>
      </w:divBdr>
    </w:div>
    <w:div w:id="814755723">
      <w:bodyDiv w:val="1"/>
      <w:marLeft w:val="0"/>
      <w:marRight w:val="0"/>
      <w:marTop w:val="0"/>
      <w:marBottom w:val="0"/>
      <w:divBdr>
        <w:top w:val="none" w:sz="0" w:space="0" w:color="auto"/>
        <w:left w:val="none" w:sz="0" w:space="0" w:color="auto"/>
        <w:bottom w:val="none" w:sz="0" w:space="0" w:color="auto"/>
        <w:right w:val="none" w:sz="0" w:space="0" w:color="auto"/>
      </w:divBdr>
    </w:div>
    <w:div w:id="85773777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130049016">
      <w:bodyDiv w:val="1"/>
      <w:marLeft w:val="0"/>
      <w:marRight w:val="0"/>
      <w:marTop w:val="0"/>
      <w:marBottom w:val="0"/>
      <w:divBdr>
        <w:top w:val="none" w:sz="0" w:space="0" w:color="auto"/>
        <w:left w:val="none" w:sz="0" w:space="0" w:color="auto"/>
        <w:bottom w:val="none" w:sz="0" w:space="0" w:color="auto"/>
        <w:right w:val="none" w:sz="0" w:space="0" w:color="auto"/>
      </w:divBdr>
    </w:div>
    <w:div w:id="1205364241">
      <w:bodyDiv w:val="1"/>
      <w:marLeft w:val="0"/>
      <w:marRight w:val="0"/>
      <w:marTop w:val="0"/>
      <w:marBottom w:val="0"/>
      <w:divBdr>
        <w:top w:val="none" w:sz="0" w:space="0" w:color="auto"/>
        <w:left w:val="none" w:sz="0" w:space="0" w:color="auto"/>
        <w:bottom w:val="none" w:sz="0" w:space="0" w:color="auto"/>
        <w:right w:val="none" w:sz="0" w:space="0" w:color="auto"/>
      </w:divBdr>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324968965">
      <w:bodyDiv w:val="1"/>
      <w:marLeft w:val="0"/>
      <w:marRight w:val="0"/>
      <w:marTop w:val="0"/>
      <w:marBottom w:val="0"/>
      <w:divBdr>
        <w:top w:val="none" w:sz="0" w:space="0" w:color="auto"/>
        <w:left w:val="none" w:sz="0" w:space="0" w:color="auto"/>
        <w:bottom w:val="none" w:sz="0" w:space="0" w:color="auto"/>
        <w:right w:val="none" w:sz="0" w:space="0" w:color="auto"/>
      </w:divBdr>
    </w:div>
    <w:div w:id="1381636344">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343">
      <w:bodyDiv w:val="1"/>
      <w:marLeft w:val="0"/>
      <w:marRight w:val="0"/>
      <w:marTop w:val="0"/>
      <w:marBottom w:val="0"/>
      <w:divBdr>
        <w:top w:val="none" w:sz="0" w:space="0" w:color="auto"/>
        <w:left w:val="none" w:sz="0" w:space="0" w:color="auto"/>
        <w:bottom w:val="none" w:sz="0" w:space="0" w:color="auto"/>
        <w:right w:val="none" w:sz="0" w:space="0" w:color="auto"/>
      </w:divBdr>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08293395">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 w:id="1885286316">
      <w:bodyDiv w:val="1"/>
      <w:marLeft w:val="0"/>
      <w:marRight w:val="0"/>
      <w:marTop w:val="0"/>
      <w:marBottom w:val="0"/>
      <w:divBdr>
        <w:top w:val="none" w:sz="0" w:space="0" w:color="auto"/>
        <w:left w:val="none" w:sz="0" w:space="0" w:color="auto"/>
        <w:bottom w:val="none" w:sz="0" w:space="0" w:color="auto"/>
        <w:right w:val="none" w:sz="0" w:space="0" w:color="auto"/>
      </w:divBdr>
    </w:div>
    <w:div w:id="2086798106">
      <w:bodyDiv w:val="1"/>
      <w:marLeft w:val="0"/>
      <w:marRight w:val="0"/>
      <w:marTop w:val="0"/>
      <w:marBottom w:val="0"/>
      <w:divBdr>
        <w:top w:val="none" w:sz="0" w:space="0" w:color="auto"/>
        <w:left w:val="none" w:sz="0" w:space="0" w:color="auto"/>
        <w:bottom w:val="none" w:sz="0" w:space="0" w:color="auto"/>
        <w:right w:val="none" w:sz="0" w:space="0" w:color="auto"/>
      </w:divBdr>
    </w:div>
    <w:div w:id="211146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TPT CV Template</Template>
  <TotalTime>0</TotalTime>
  <Pages>1</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2024-12-10T23:57:00Z</dcterms:created>
  <dcterms:modified xsi:type="dcterms:W3CDTF">2024-12-10T23:57:00Z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
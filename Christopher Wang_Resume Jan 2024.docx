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20AB" w14:textId="44B10DFC" w:rsidR="00593AEB" w:rsidRPr="004B3C3B" w:rsidRDefault="00074EAF" w:rsidP="005E61DB">
      <w:pPr>
        <w:pStyle w:val="Title"/>
        <w:tabs>
          <w:tab w:val="left" w:pos="8670"/>
          <w:tab w:val="right" w:pos="10205"/>
        </w:tabs>
        <w:spacing w:before="0" w:after="0"/>
        <w:ind w:left="0"/>
        <w:rPr>
          <w:sz w:val="44"/>
          <w:szCs w:val="44"/>
        </w:rPr>
      </w:pPr>
      <w:r w:rsidRPr="004B3C3B">
        <w:rPr>
          <w:sz w:val="44"/>
          <w:szCs w:val="44"/>
        </w:rPr>
        <w:t>Christopher</w:t>
      </w:r>
      <w:r w:rsidR="00B679B0" w:rsidRPr="004B3C3B">
        <w:rPr>
          <w:sz w:val="44"/>
          <w:szCs w:val="44"/>
        </w:rPr>
        <w:t xml:space="preserve"> </w:t>
      </w:r>
      <w:r w:rsidRPr="004B3C3B">
        <w:rPr>
          <w:sz w:val="44"/>
          <w:szCs w:val="44"/>
        </w:rPr>
        <w:t>Wang</w:t>
      </w:r>
      <w:r w:rsidRPr="004B3C3B">
        <w:rPr>
          <w:sz w:val="44"/>
          <w:szCs w:val="44"/>
        </w:rPr>
        <w:tab/>
      </w:r>
      <w:r w:rsidR="00851983" w:rsidRPr="004B3C3B">
        <w:rPr>
          <w:sz w:val="44"/>
          <w:szCs w:val="44"/>
        </w:rPr>
        <w:tab/>
      </w:r>
    </w:p>
    <w:p w14:paraId="58C31D2E" w14:textId="0CA319D9" w:rsidR="00593AEB" w:rsidRPr="004B3C3B" w:rsidRDefault="0052632D" w:rsidP="005E61DB">
      <w:pPr>
        <w:pStyle w:val="Subtitle"/>
        <w:ind w:left="0"/>
        <w:rPr>
          <w:sz w:val="22"/>
          <w:szCs w:val="22"/>
        </w:rPr>
      </w:pPr>
      <w:r w:rsidRPr="004B3C3B">
        <w:rPr>
          <w:sz w:val="22"/>
          <w:szCs w:val="22"/>
        </w:rPr>
        <w:t>S</w:t>
      </w:r>
      <w:r w:rsidR="00074EAF" w:rsidRPr="004B3C3B">
        <w:rPr>
          <w:sz w:val="22"/>
          <w:szCs w:val="22"/>
        </w:rPr>
        <w:t>us</w:t>
      </w:r>
      <w:r w:rsidRPr="004B3C3B">
        <w:rPr>
          <w:sz w:val="22"/>
          <w:szCs w:val="22"/>
        </w:rPr>
        <w:t>tainability consultant</w:t>
      </w:r>
      <w:r w:rsidR="004B3C3B" w:rsidRPr="004B3C3B">
        <w:rPr>
          <w:sz w:val="22"/>
          <w:szCs w:val="22"/>
        </w:rPr>
        <w:t>, Sydney</w:t>
      </w:r>
    </w:p>
    <w:p w14:paraId="2C5F8CA0" w14:textId="15CE7AEE" w:rsidR="004B3C3B" w:rsidRPr="00CD0C7E" w:rsidRDefault="004B3C3B" w:rsidP="005E61DB">
      <w:pPr>
        <w:rPr>
          <w:rStyle w:val="Hyperlink"/>
          <w:color w:val="73892B"/>
        </w:rPr>
      </w:pPr>
      <w:r w:rsidRPr="00CD0C7E">
        <w:rPr>
          <w:color w:val="73892B"/>
        </w:rPr>
        <w:t xml:space="preserve">+61 426 081 029 | </w:t>
      </w:r>
      <w:hyperlink r:id="rId8" w:history="1">
        <w:r w:rsidRPr="00CD0C7E">
          <w:rPr>
            <w:rStyle w:val="Hyperlink"/>
            <w:color w:val="73892B"/>
            <w:u w:val="none"/>
          </w:rPr>
          <w:t>cywang2910@gmail.com</w:t>
        </w:r>
      </w:hyperlink>
      <w:r w:rsidRPr="00CD0C7E">
        <w:rPr>
          <w:color w:val="73892B"/>
        </w:rPr>
        <w:t xml:space="preserve"> | </w:t>
      </w:r>
      <w:r w:rsidR="00740A99" w:rsidRPr="00CD0C7E">
        <w:rPr>
          <w:color w:val="73892B"/>
        </w:rPr>
        <w:fldChar w:fldCharType="begin"/>
      </w:r>
      <w:r w:rsidR="00740A99" w:rsidRPr="00CD0C7E">
        <w:rPr>
          <w:color w:val="73892B"/>
        </w:rPr>
        <w:instrText xml:space="preserve"> HYPERLINK "http://www.linkedin.com/in/chriswang99" </w:instrText>
      </w:r>
      <w:r w:rsidR="00740A99" w:rsidRPr="00CD0C7E">
        <w:rPr>
          <w:color w:val="73892B"/>
        </w:rPr>
      </w:r>
      <w:r w:rsidR="00740A99" w:rsidRPr="00CD0C7E">
        <w:rPr>
          <w:color w:val="73892B"/>
        </w:rPr>
        <w:fldChar w:fldCharType="separate"/>
      </w:r>
      <w:r w:rsidRPr="00CD0C7E">
        <w:rPr>
          <w:rStyle w:val="Hyperlink"/>
          <w:color w:val="73892B"/>
          <w:u w:val="none"/>
        </w:rPr>
        <w:t>linkedin.com/in/chriswang</w:t>
      </w:r>
      <w:r w:rsidR="00CD0C7E">
        <w:rPr>
          <w:rStyle w:val="Hyperlink"/>
          <w:color w:val="73892B"/>
          <w:u w:val="none"/>
        </w:rPr>
        <w:t>0</w:t>
      </w:r>
    </w:p>
    <w:p w14:paraId="15C9C80A" w14:textId="41308BF4" w:rsidR="004B3C3B" w:rsidRDefault="00740A99" w:rsidP="005E61DB">
      <w:pPr>
        <w:pStyle w:val="BodyText"/>
        <w:sectPr w:rsidR="004B3C3B" w:rsidSect="005E61DB">
          <w:headerReference w:type="default" r:id="rId9"/>
          <w:footerReference w:type="default" r:id="rId10"/>
          <w:headerReference w:type="first" r:id="rId11"/>
          <w:type w:val="continuous"/>
          <w:pgSz w:w="11907" w:h="16839" w:code="9"/>
          <w:pgMar w:top="720" w:right="720" w:bottom="720" w:left="720" w:header="567" w:footer="454" w:gutter="0"/>
          <w:paperSrc w:first="7" w:other="7"/>
          <w:cols w:space="450"/>
          <w:titlePg/>
          <w:docGrid w:linePitch="360"/>
        </w:sectPr>
      </w:pPr>
      <w:r w:rsidRPr="00CD0C7E">
        <w:rPr>
          <w:color w:val="73892B"/>
        </w:rPr>
        <w:fldChar w:fldCharType="end"/>
      </w:r>
    </w:p>
    <w:p w14:paraId="0F112777" w14:textId="0ED5964A" w:rsidR="00F850F7" w:rsidRDefault="00E63C4F" w:rsidP="006A6F17">
      <w:pPr>
        <w:pStyle w:val="ListBullet"/>
        <w:spacing w:before="0" w:after="0" w:line="276" w:lineRule="auto"/>
        <w:contextualSpacing/>
      </w:pPr>
      <w:r>
        <w:t xml:space="preserve">I am a passionate sustainability professional with 2 years’ experience </w:t>
      </w:r>
      <w:r w:rsidR="004B2F4B" w:rsidRPr="004B2F4B">
        <w:t>integrating strategy,</w:t>
      </w:r>
      <w:r w:rsidR="009107F7">
        <w:t xml:space="preserve"> research,</w:t>
      </w:r>
      <w:r w:rsidR="004B2F4B" w:rsidRPr="004B2F4B">
        <w:t xml:space="preserve"> policy, and design to drive sustainable practices and operations within </w:t>
      </w:r>
      <w:r w:rsidR="003B6BC3">
        <w:t>the built environment</w:t>
      </w:r>
      <w:r w:rsidR="004B2F4B" w:rsidRPr="004B2F4B">
        <w:t xml:space="preserve">. </w:t>
      </w:r>
      <w:r>
        <w:t>I also have previous experience within the delivery and management of capital works on Defence facilities and infrastructure. I have</w:t>
      </w:r>
      <w:r w:rsidR="004B2F4B" w:rsidRPr="004B2F4B">
        <w:t xml:space="preserve"> delivered impactful outcomes across a wide range of </w:t>
      </w:r>
      <w:r w:rsidR="004B2F4B">
        <w:t xml:space="preserve">clients and </w:t>
      </w:r>
      <w:r w:rsidR="004B2F4B" w:rsidRPr="004B2F4B">
        <w:t xml:space="preserve">projects, including utility energy entities, retail portfolios, industrial and logistic portfolios, mixed-use residential developments, residential precincts, and transport infrastructure. </w:t>
      </w:r>
      <w:r>
        <w:t xml:space="preserve"> I have experience </w:t>
      </w:r>
      <w:r w:rsidR="00693F84">
        <w:t>collecting, analysing and interpreting</w:t>
      </w:r>
      <w:r>
        <w:t xml:space="preserve"> large data sets for property portfolios across sustainability assurance, Green Star Performance, ESG data preparation</w:t>
      </w:r>
      <w:r w:rsidR="00693F84">
        <w:t xml:space="preserve">, </w:t>
      </w:r>
      <w:r>
        <w:t xml:space="preserve">water resilience, LCAs and building tuning. </w:t>
      </w:r>
    </w:p>
    <w:p w14:paraId="156CE2E0" w14:textId="6B1F4911" w:rsidR="00F852D0" w:rsidRDefault="00F852D0" w:rsidP="00CD0C7E">
      <w:pPr>
        <w:pStyle w:val="Heading1"/>
      </w:pPr>
      <w:r>
        <w:t xml:space="preserve">Qualifications and </w:t>
      </w:r>
      <w:r w:rsidR="003B3D57" w:rsidRPr="00CD0C7E">
        <w:t>A</w:t>
      </w:r>
      <w:r w:rsidRPr="00CD0C7E">
        <w:t>ffiliations</w:t>
      </w:r>
    </w:p>
    <w:p w14:paraId="657C5F25" w14:textId="77777777" w:rsidR="00693F84" w:rsidRDefault="00D53D41" w:rsidP="006A6F17">
      <w:pPr>
        <w:pStyle w:val="ListBullet"/>
        <w:numPr>
          <w:ilvl w:val="0"/>
          <w:numId w:val="2"/>
        </w:numPr>
        <w:spacing w:before="0" w:after="0" w:line="276" w:lineRule="auto"/>
        <w:contextualSpacing/>
        <w:rPr>
          <w:rStyle w:val="fStyleGeneral"/>
          <w:rFonts w:asciiTheme="minorHAnsi" w:hAnsiTheme="minorHAnsi"/>
        </w:rPr>
      </w:pPr>
      <w:r w:rsidRPr="005E61DB">
        <w:rPr>
          <w:rStyle w:val="fStyleGeneral"/>
          <w:rFonts w:asciiTheme="minorHAnsi" w:eastAsia="Arial" w:hAnsiTheme="minorHAnsi"/>
        </w:rPr>
        <w:t>Bachelor of Engineering (Honours Class 1), Civil Engineering with Architecture, University of New South Wales</w:t>
      </w:r>
    </w:p>
    <w:p w14:paraId="552E3DED" w14:textId="02A7412F" w:rsidR="00074EAF" w:rsidRPr="00693F84" w:rsidRDefault="00074EAF" w:rsidP="006A6F17">
      <w:pPr>
        <w:pStyle w:val="ListBullet"/>
        <w:numPr>
          <w:ilvl w:val="0"/>
          <w:numId w:val="2"/>
        </w:numPr>
        <w:spacing w:before="0" w:after="0" w:line="276" w:lineRule="auto"/>
        <w:contextualSpacing/>
        <w:rPr>
          <w:rStyle w:val="fStyleGeneral"/>
          <w:rFonts w:asciiTheme="minorHAnsi" w:hAnsiTheme="minorHAnsi"/>
        </w:rPr>
      </w:pPr>
      <w:r w:rsidRPr="00693F84">
        <w:rPr>
          <w:rStyle w:val="fStyleGeneralItalic"/>
          <w:rFonts w:asciiTheme="minorHAnsi" w:eastAsia="Arial" w:hAnsiTheme="minorHAnsi"/>
          <w:i w:val="0"/>
          <w:iCs w:val="0"/>
        </w:rPr>
        <w:t xml:space="preserve">Green Star </w:t>
      </w:r>
      <w:r w:rsidR="00D53D41" w:rsidRPr="00693F84">
        <w:rPr>
          <w:rStyle w:val="fStyleGeneralItalic"/>
          <w:rFonts w:asciiTheme="minorHAnsi" w:eastAsia="Arial" w:hAnsiTheme="minorHAnsi"/>
          <w:i w:val="0"/>
          <w:iCs w:val="0"/>
        </w:rPr>
        <w:t xml:space="preserve">Accredited Professional </w:t>
      </w:r>
    </w:p>
    <w:p w14:paraId="6C95CA6E" w14:textId="37F86075" w:rsidR="002B3387" w:rsidRDefault="002B3387" w:rsidP="00DF1D75">
      <w:pPr>
        <w:pStyle w:val="Heading1"/>
        <w:tabs>
          <w:tab w:val="left" w:pos="5580"/>
        </w:tabs>
        <w:contextualSpacing/>
      </w:pPr>
      <w:bookmarkStart w:id="0" w:name="Here"/>
      <w:r>
        <w:t>Professional History</w:t>
      </w:r>
      <w:r w:rsidR="00041AB6">
        <w:tab/>
      </w:r>
    </w:p>
    <w:p w14:paraId="6C2D5579" w14:textId="590A1C73" w:rsidR="008C0BCC" w:rsidRDefault="00495268" w:rsidP="002918D6">
      <w:pPr>
        <w:pStyle w:val="Heading2"/>
        <w:tabs>
          <w:tab w:val="right" w:pos="10205"/>
        </w:tabs>
        <w:spacing w:before="0" w:after="0"/>
        <w:contextualSpacing/>
        <w:rPr>
          <w:color w:val="73892B"/>
        </w:rPr>
      </w:pPr>
      <w:r w:rsidRPr="00A2118F">
        <w:rPr>
          <w:color w:val="73892B"/>
        </w:rPr>
        <w:t>Consultant</w:t>
      </w:r>
      <w:r w:rsidRPr="00CD0C7E">
        <w:rPr>
          <w:color w:val="73892B"/>
        </w:rPr>
        <w:t>, Sustainability and Climate Change Advisory, WSP</w:t>
      </w:r>
      <w:r w:rsidR="0012260E" w:rsidRPr="00CD0C7E">
        <w:rPr>
          <w:color w:val="73892B"/>
        </w:rPr>
        <w:tab/>
      </w:r>
      <w:r w:rsidR="008C0BCC" w:rsidRPr="00CD0C7E">
        <w:rPr>
          <w:color w:val="73892B"/>
        </w:rPr>
        <w:t>2022-Present</w:t>
      </w:r>
    </w:p>
    <w:p w14:paraId="1F53EA17" w14:textId="12C933DE" w:rsidR="00A2118F" w:rsidRPr="00A2118F" w:rsidRDefault="00A2118F" w:rsidP="00A2118F">
      <w:pPr>
        <w:rPr>
          <w:i/>
          <w:iCs/>
          <w:color w:val="73892B"/>
        </w:rPr>
      </w:pPr>
      <w:r w:rsidRPr="00A2118F">
        <w:rPr>
          <w:i/>
          <w:iCs/>
          <w:color w:val="73892B"/>
        </w:rPr>
        <w:t>Promoted to Design Consultant in Q3 2023</w:t>
      </w:r>
    </w:p>
    <w:p w14:paraId="2EFA9B53" w14:textId="55DFC0C9" w:rsidR="008955EB" w:rsidRPr="009527A3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>Coordinated</w:t>
      </w:r>
      <w:r w:rsidRPr="009527A3">
        <w:t xml:space="preserve"> the annual GRESB Infrastructure Assessment for a major electricity </w:t>
      </w:r>
      <w:r>
        <w:t>distribution network</w:t>
      </w:r>
      <w:r w:rsidRPr="009527A3">
        <w:t xml:space="preserve"> since their inaugural FY21 submission. Developed </w:t>
      </w:r>
      <w:r w:rsidR="00693F84">
        <w:t xml:space="preserve">and carried out </w:t>
      </w:r>
      <w:r w:rsidRPr="009527A3">
        <w:t>procedures for data collection, stakeholder engagement, mock scoring, and submission compilation, resulting in a notable 3</w:t>
      </w:r>
      <w:r>
        <w:t>5</w:t>
      </w:r>
      <w:r w:rsidRPr="009527A3">
        <w:t>% improvement in FY22</w:t>
      </w:r>
      <w:r w:rsidR="00693F84">
        <w:t xml:space="preserve"> compared to FY21</w:t>
      </w:r>
      <w:r w:rsidRPr="009527A3">
        <w:t>.</w:t>
      </w:r>
    </w:p>
    <w:p w14:paraId="30122E26" w14:textId="03F3B8F0" w:rsidR="009527A3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>Assisted with the provision of</w:t>
      </w:r>
      <w:r w:rsidR="009527A3" w:rsidRPr="009527A3">
        <w:t xml:space="preserve"> assurance services aligned with ISO 15064-3 guidance to prominent Australian real estate investment trust</w:t>
      </w:r>
      <w:r w:rsidR="00CD0C7E">
        <w:t>s</w:t>
      </w:r>
      <w:r w:rsidR="009527A3" w:rsidRPr="009527A3">
        <w:t xml:space="preserve">, assessing their GHG, energy, and water data for </w:t>
      </w:r>
      <w:r w:rsidR="00A609EA">
        <w:t xml:space="preserve">their </w:t>
      </w:r>
      <w:r w:rsidR="009527A3" w:rsidRPr="009527A3">
        <w:t xml:space="preserve">Sustainability Reporting and GRESB </w:t>
      </w:r>
      <w:r>
        <w:t>submissions</w:t>
      </w:r>
      <w:r w:rsidR="009527A3" w:rsidRPr="009527A3">
        <w:t>.</w:t>
      </w:r>
    </w:p>
    <w:p w14:paraId="1808A927" w14:textId="3879036F" w:rsidR="00A609EA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 xml:space="preserve">Supported the management and preparation of </w:t>
      </w:r>
      <w:r w:rsidR="00A609EA" w:rsidRPr="002D672F">
        <w:t>sustainability data for</w:t>
      </w:r>
      <w:r>
        <w:t xml:space="preserve"> an</w:t>
      </w:r>
      <w:r w:rsidR="00A609EA" w:rsidRPr="002D672F">
        <w:t xml:space="preserve"> Australian investment and funds management company</w:t>
      </w:r>
      <w:r w:rsidR="00CD0C7E">
        <w:t>, o</w:t>
      </w:r>
      <w:r w:rsidR="00A609EA" w:rsidRPr="002D672F">
        <w:t>vers</w:t>
      </w:r>
      <w:r w:rsidR="00CD0C7E">
        <w:t xml:space="preserve">eeing </w:t>
      </w:r>
      <w:r w:rsidR="00A609EA" w:rsidRPr="002D672F">
        <w:t>energy usage, GHG emissions, water consumption, and waste management</w:t>
      </w:r>
      <w:r w:rsidR="006A6F17">
        <w:t>, with Excel and Envizi.</w:t>
      </w:r>
    </w:p>
    <w:p w14:paraId="6A4513BD" w14:textId="5B81D70A" w:rsidR="00F850F7" w:rsidRPr="009527A3" w:rsidRDefault="00F850F7" w:rsidP="00693F84">
      <w:pPr>
        <w:pStyle w:val="ListBullet"/>
        <w:numPr>
          <w:ilvl w:val="0"/>
          <w:numId w:val="24"/>
        </w:numPr>
        <w:spacing w:before="60" w:after="0"/>
      </w:pPr>
      <w:r>
        <w:t>Delivered</w:t>
      </w:r>
      <w:r w:rsidR="008955EB">
        <w:t xml:space="preserve"> and reviewed</w:t>
      </w:r>
      <w:r w:rsidRPr="009527A3">
        <w:t xml:space="preserve"> the </w:t>
      </w:r>
      <w:r>
        <w:t xml:space="preserve">Green Star Performance </w:t>
      </w:r>
      <w:r w:rsidR="008955EB">
        <w:t>submissions</w:t>
      </w:r>
      <w:r w:rsidRPr="009527A3">
        <w:t xml:space="preserve"> of </w:t>
      </w:r>
      <w:r w:rsidR="00693F84">
        <w:t xml:space="preserve">over 400 </w:t>
      </w:r>
      <w:r w:rsidR="008955EB">
        <w:t>r</w:t>
      </w:r>
      <w:r w:rsidRPr="009527A3">
        <w:t>etail</w:t>
      </w:r>
      <w:r w:rsidR="008955EB">
        <w:t>, i</w:t>
      </w:r>
      <w:r w:rsidRPr="009527A3">
        <w:t>ndustrial</w:t>
      </w:r>
      <w:r w:rsidR="008955EB">
        <w:t>, office and aged-care</w:t>
      </w:r>
      <w:r w:rsidRPr="009527A3">
        <w:t xml:space="preserve"> </w:t>
      </w:r>
      <w:r w:rsidR="00693F84">
        <w:t>assets</w:t>
      </w:r>
      <w:r w:rsidRPr="009527A3">
        <w:t xml:space="preserve"> for</w:t>
      </w:r>
      <w:r w:rsidR="008955EB">
        <w:t xml:space="preserve"> various</w:t>
      </w:r>
      <w:r>
        <w:t xml:space="preserve"> </w:t>
      </w:r>
      <w:r w:rsidRPr="009527A3">
        <w:t xml:space="preserve">leading property investment </w:t>
      </w:r>
      <w:r w:rsidR="00693F84">
        <w:t>organisations.</w:t>
      </w:r>
      <w:r>
        <w:t xml:space="preserve"> </w:t>
      </w:r>
      <w:r w:rsidR="00693F84">
        <w:t>Diligent QA and improvement strategy development u</w:t>
      </w:r>
      <w:r w:rsidR="008955EB">
        <w:t xml:space="preserve">plifted a </w:t>
      </w:r>
      <w:r w:rsidRPr="00CD0C7E">
        <w:t>50+ asset</w:t>
      </w:r>
      <w:r>
        <w:t xml:space="preserve"> </w:t>
      </w:r>
      <w:r w:rsidRPr="009527A3">
        <w:t>Retail Portfolio</w:t>
      </w:r>
      <w:r>
        <w:t xml:space="preserve"> of one</w:t>
      </w:r>
      <w:r w:rsidRPr="009527A3">
        <w:t xml:space="preserve"> </w:t>
      </w:r>
      <w:r>
        <w:t>client from a two to three-star rating</w:t>
      </w:r>
      <w:r w:rsidR="008955EB">
        <w:t>.</w:t>
      </w:r>
    </w:p>
    <w:p w14:paraId="18AB142B" w14:textId="158593EA" w:rsidR="00F850F7" w:rsidRDefault="00720EFB" w:rsidP="00693F84">
      <w:pPr>
        <w:pStyle w:val="ListBullet"/>
        <w:numPr>
          <w:ilvl w:val="0"/>
          <w:numId w:val="24"/>
        </w:numPr>
        <w:spacing w:before="60" w:after="0"/>
      </w:pPr>
      <w:r>
        <w:t>Advised on</w:t>
      </w:r>
      <w:r w:rsidR="00F850F7" w:rsidRPr="009527A3">
        <w:t xml:space="preserve"> ESD, BASIX, and Na</w:t>
      </w:r>
      <w:r w:rsidR="00F850F7">
        <w:t>t</w:t>
      </w:r>
      <w:r w:rsidR="00F850F7" w:rsidRPr="009527A3">
        <w:t>HERS strategies</w:t>
      </w:r>
      <w:r w:rsidR="006A6F17">
        <w:t>,</w:t>
      </w:r>
      <w:r w:rsidR="00F850F7" w:rsidRPr="009527A3">
        <w:t xml:space="preserve"> and design guidance for various residential and aged</w:t>
      </w:r>
      <w:r w:rsidR="002F7EA9">
        <w:t>-</w:t>
      </w:r>
      <w:r w:rsidR="00F850F7" w:rsidRPr="009527A3">
        <w:t>care assets</w:t>
      </w:r>
      <w:r w:rsidR="00F850F7">
        <w:t xml:space="preserve"> through </w:t>
      </w:r>
      <w:r w:rsidR="00693F84">
        <w:t xml:space="preserve">data analysis and </w:t>
      </w:r>
      <w:r w:rsidR="00F850F7" w:rsidRPr="009527A3">
        <w:t xml:space="preserve">building physics </w:t>
      </w:r>
      <w:r w:rsidR="00693F84">
        <w:t>modelling</w:t>
      </w:r>
      <w:r w:rsidR="00F850F7" w:rsidRPr="009527A3">
        <w:t>, including thermal comfort, energy, water, and facade assessments</w:t>
      </w:r>
      <w:r w:rsidR="00080607">
        <w:t>.</w:t>
      </w:r>
    </w:p>
    <w:p w14:paraId="0B313B8E" w14:textId="6D29ADCE" w:rsidR="009527A3" w:rsidRPr="009527A3" w:rsidRDefault="00693F84" w:rsidP="00693F84">
      <w:pPr>
        <w:pStyle w:val="ListBullet"/>
        <w:numPr>
          <w:ilvl w:val="0"/>
          <w:numId w:val="24"/>
        </w:numPr>
        <w:spacing w:before="60" w:after="0"/>
      </w:pPr>
      <w:r>
        <w:t xml:space="preserve">Coordinated with clients and project stakeholders </w:t>
      </w:r>
      <w:r w:rsidR="006A6F17">
        <w:t>to deliver life cycle assessments (LCA) of over</w:t>
      </w:r>
      <w:r>
        <w:t xml:space="preserve"> </w:t>
      </w:r>
      <w:r w:rsidR="00CD0C7E">
        <w:t xml:space="preserve">5 </w:t>
      </w:r>
      <w:r w:rsidR="00A609EA">
        <w:t>high rises</w:t>
      </w:r>
      <w:r w:rsidR="00CD0C7E">
        <w:t xml:space="preserve"> (commercial, </w:t>
      </w:r>
      <w:r w:rsidR="005C475D">
        <w:t>residential,</w:t>
      </w:r>
      <w:r w:rsidR="00CD0C7E">
        <w:t xml:space="preserve"> and mixed-use)</w:t>
      </w:r>
      <w:r w:rsidR="00A609EA">
        <w:t xml:space="preserve"> </w:t>
      </w:r>
      <w:r w:rsidR="008955EB">
        <w:t xml:space="preserve">in NSW, </w:t>
      </w:r>
      <w:r w:rsidR="00A609EA">
        <w:t>QLD and VIC</w:t>
      </w:r>
      <w:r w:rsidR="006A6F17">
        <w:t>, to determine and assess environmental impact improvements in their design and construction, involving research on sustainability best practices, trends and product advancements.</w:t>
      </w:r>
    </w:p>
    <w:p w14:paraId="7AC67885" w14:textId="78A075F8" w:rsidR="009527A3" w:rsidRPr="009527A3" w:rsidRDefault="009527A3" w:rsidP="00693F84">
      <w:pPr>
        <w:pStyle w:val="ListBullet"/>
        <w:numPr>
          <w:ilvl w:val="0"/>
          <w:numId w:val="24"/>
        </w:numPr>
        <w:spacing w:before="60" w:after="0"/>
      </w:pPr>
      <w:r w:rsidRPr="009527A3">
        <w:t>Conducted policy reviews</w:t>
      </w:r>
      <w:r w:rsidR="006A6F17">
        <w:t>, research</w:t>
      </w:r>
      <w:r w:rsidRPr="009527A3">
        <w:t xml:space="preserve"> and modelled building performance to support Inner West Council studies, providing valuable insights and recommendations for new buildings' energy and water targets, as well as development incentives.</w:t>
      </w:r>
    </w:p>
    <w:p w14:paraId="19E8F8F4" w14:textId="31E78C73" w:rsidR="00BD4026" w:rsidRPr="00CD0C7E" w:rsidRDefault="002B3387" w:rsidP="002918D6">
      <w:pPr>
        <w:pStyle w:val="Heading2"/>
        <w:tabs>
          <w:tab w:val="right" w:pos="10205"/>
        </w:tabs>
        <w:spacing w:before="240" w:after="0"/>
        <w:contextualSpacing/>
        <w:rPr>
          <w:color w:val="73892B"/>
        </w:rPr>
      </w:pPr>
      <w:r w:rsidRPr="00CD0C7E">
        <w:rPr>
          <w:color w:val="73892B"/>
        </w:rPr>
        <w:t>Assistant Project Officer, Capital Facilities and Infrastructure</w:t>
      </w:r>
      <w:r w:rsidR="0012260E" w:rsidRPr="00CD0C7E">
        <w:rPr>
          <w:color w:val="73892B"/>
        </w:rPr>
        <w:t>, Dept. of Defence</w:t>
      </w:r>
      <w:r w:rsidR="0012260E" w:rsidRPr="00CD0C7E">
        <w:rPr>
          <w:color w:val="73892B"/>
        </w:rPr>
        <w:tab/>
      </w:r>
      <w:r w:rsidRPr="00CD0C7E">
        <w:rPr>
          <w:color w:val="73892B"/>
        </w:rPr>
        <w:t>2020-2022</w:t>
      </w:r>
    </w:p>
    <w:p w14:paraId="301CBCFD" w14:textId="5A43D5DE" w:rsidR="001F06FA" w:rsidRDefault="001F06FA" w:rsidP="006A6F17">
      <w:pPr>
        <w:pStyle w:val="ListBullet"/>
        <w:numPr>
          <w:ilvl w:val="0"/>
          <w:numId w:val="25"/>
        </w:numPr>
        <w:spacing w:after="0"/>
      </w:pPr>
      <w:r w:rsidRPr="001F06FA">
        <w:t xml:space="preserve">Administered contracts </w:t>
      </w:r>
      <w:r w:rsidR="00B76DA8" w:rsidRPr="001F06FA">
        <w:t>totalling</w:t>
      </w:r>
      <w:r w:rsidRPr="001F06FA">
        <w:t xml:space="preserve"> $1.3 billion across 5 CFI projects in Sydney and Darwin. Oversaw PM/CA, </w:t>
      </w:r>
      <w:r w:rsidR="00B76DA8">
        <w:t>d</w:t>
      </w:r>
      <w:r w:rsidRPr="001F06FA">
        <w:t xml:space="preserve">esign </w:t>
      </w:r>
      <w:r w:rsidR="00B76DA8">
        <w:t>s</w:t>
      </w:r>
      <w:r w:rsidRPr="001F06FA">
        <w:t xml:space="preserve">ervices, and </w:t>
      </w:r>
      <w:r w:rsidR="00B76DA8">
        <w:t>m</w:t>
      </w:r>
      <w:r w:rsidRPr="001F06FA">
        <w:t xml:space="preserve">ain </w:t>
      </w:r>
      <w:r w:rsidR="00B76DA8">
        <w:t>c</w:t>
      </w:r>
      <w:r w:rsidRPr="001F06FA">
        <w:t>ontractors throughout development and delivery.</w:t>
      </w:r>
      <w:bookmarkEnd w:id="0"/>
    </w:p>
    <w:p w14:paraId="1FCE1827" w14:textId="0C1B4AA0" w:rsidR="00697120" w:rsidRDefault="001F06FA" w:rsidP="006A6F17">
      <w:pPr>
        <w:pStyle w:val="ListBullet"/>
        <w:numPr>
          <w:ilvl w:val="0"/>
          <w:numId w:val="25"/>
        </w:numPr>
        <w:spacing w:before="0" w:after="0"/>
      </w:pPr>
      <w:r w:rsidRPr="001F06FA">
        <w:t>Participated in procurement activities for PM/CA and design services</w:t>
      </w:r>
      <w:r w:rsidR="00B76DA8">
        <w:t>.</w:t>
      </w:r>
    </w:p>
    <w:p w14:paraId="50FD100F" w14:textId="77CC6091" w:rsidR="005E61DB" w:rsidRDefault="005E61DB" w:rsidP="005E61DB">
      <w:pPr>
        <w:pStyle w:val="Heading1"/>
        <w:tabs>
          <w:tab w:val="left" w:pos="5580"/>
        </w:tabs>
        <w:contextualSpacing/>
      </w:pPr>
      <w:r>
        <w:t>Extracurricular Activities</w:t>
      </w:r>
      <w:r>
        <w:tab/>
      </w:r>
    </w:p>
    <w:p w14:paraId="3E6CC721" w14:textId="30D745BB" w:rsidR="002918D6" w:rsidRDefault="002918D6" w:rsidP="006A6F17">
      <w:pPr>
        <w:pStyle w:val="ListBullet"/>
        <w:numPr>
          <w:ilvl w:val="0"/>
          <w:numId w:val="26"/>
        </w:numPr>
        <w:spacing w:before="60" w:after="0"/>
      </w:pPr>
      <w:r>
        <w:t>Engineers Australia Young Engineers Australia Sydney Committee Member (2022-23) – Developed and delivered a calendar of events including moderati</w:t>
      </w:r>
      <w:r w:rsidR="00CD0C7E">
        <w:t>ng</w:t>
      </w:r>
      <w:r>
        <w:t xml:space="preserve"> sustainability panels and representing EA at functions, universities and external events. </w:t>
      </w:r>
    </w:p>
    <w:p w14:paraId="19D66568" w14:textId="33306EB8" w:rsidR="005E61DB" w:rsidRDefault="005E61DB" w:rsidP="006A6F17">
      <w:pPr>
        <w:pStyle w:val="ListBullet"/>
        <w:numPr>
          <w:ilvl w:val="0"/>
          <w:numId w:val="26"/>
        </w:numPr>
        <w:spacing w:before="60" w:after="0"/>
      </w:pPr>
      <w:r>
        <w:t xml:space="preserve">President of the UNSW Civil and Environmental Engineering Society </w:t>
      </w:r>
      <w:r w:rsidR="002918D6">
        <w:t xml:space="preserve">(2020-21) </w:t>
      </w:r>
      <w:r>
        <w:t>– Created strategy for one of the largest university clubs (20</w:t>
      </w:r>
      <w:r w:rsidR="00CD0C7E">
        <w:t>0</w:t>
      </w:r>
      <w:r>
        <w:t xml:space="preserve">0+ active members), leading a team of 57 to deliver 50+ events. Established 3 new portfolios to ensure future focus </w:t>
      </w:r>
      <w:r w:rsidR="002918D6">
        <w:t xml:space="preserve">development; </w:t>
      </w:r>
      <w:r w:rsidR="00CD0C7E">
        <w:t>‘</w:t>
      </w:r>
      <w:r w:rsidR="002918D6">
        <w:t>HR</w:t>
      </w:r>
      <w:r w:rsidR="00CD0C7E">
        <w:t>’</w:t>
      </w:r>
      <w:r>
        <w:t xml:space="preserve"> to optimise team operations; </w:t>
      </w:r>
      <w:r w:rsidR="00CD0C7E">
        <w:t>‘</w:t>
      </w:r>
      <w:r>
        <w:t>Diversity &amp; Inclusion</w:t>
      </w:r>
      <w:r w:rsidR="00CD0C7E">
        <w:t>’</w:t>
      </w:r>
      <w:r>
        <w:t xml:space="preserve"> to heighten social impact; and </w:t>
      </w:r>
      <w:r w:rsidR="00CD0C7E">
        <w:t>‘</w:t>
      </w:r>
      <w:r>
        <w:t>Programs</w:t>
      </w:r>
      <w:r w:rsidR="00CD0C7E">
        <w:t>’</w:t>
      </w:r>
      <w:r>
        <w:t xml:space="preserve"> to provide mentoring opportunities</w:t>
      </w:r>
      <w:r w:rsidR="006A6F17">
        <w:t>, on top of existing socials, career development, academics and community portfolios.</w:t>
      </w:r>
    </w:p>
    <w:p w14:paraId="71E35506" w14:textId="1CCD0F03" w:rsidR="005E61DB" w:rsidRPr="001F06FA" w:rsidRDefault="005E61DB" w:rsidP="006A6F17">
      <w:pPr>
        <w:pStyle w:val="ListBullet"/>
        <w:numPr>
          <w:ilvl w:val="0"/>
          <w:numId w:val="26"/>
        </w:numPr>
        <w:spacing w:before="60" w:after="0"/>
      </w:pPr>
      <w:r>
        <w:lastRenderedPageBreak/>
        <w:t xml:space="preserve">UNSW Illuminate Product </w:t>
      </w:r>
      <w:r w:rsidR="002918D6">
        <w:t>Manager</w:t>
      </w:r>
      <w:r>
        <w:t xml:space="preserve"> </w:t>
      </w:r>
      <w:r w:rsidR="002918D6">
        <w:t xml:space="preserve">(2018-20) – </w:t>
      </w:r>
      <w:r>
        <w:t xml:space="preserve">coordinated designs of audio-visual displays such as UNSW’s submission for VIVID </w:t>
      </w:r>
      <w:r w:rsidR="002918D6">
        <w:t>Sydney</w:t>
      </w:r>
      <w:r>
        <w:t>, an interactive station for Starlight Foundation at Sydney Children’s Hospital, and various on-campus displays.</w:t>
      </w:r>
    </w:p>
    <w:sectPr w:rsidR="005E61DB" w:rsidRPr="001F06FA" w:rsidSect="005E61DB">
      <w:headerReference w:type="default" r:id="rId12"/>
      <w:footerReference w:type="default" r:id="rId13"/>
      <w:type w:val="continuous"/>
      <w:pgSz w:w="11907" w:h="16839" w:code="9"/>
      <w:pgMar w:top="720" w:right="720" w:bottom="720" w:left="720" w:header="567" w:footer="454" w:gutter="0"/>
      <w:paperSrc w:first="7" w:other="7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3840F" w14:textId="77777777" w:rsidR="00F01D58" w:rsidRDefault="00F01D58" w:rsidP="00F07506">
      <w:r>
        <w:separator/>
      </w:r>
    </w:p>
  </w:endnote>
  <w:endnote w:type="continuationSeparator" w:id="0">
    <w:p w14:paraId="62F1A4DD" w14:textId="77777777" w:rsidR="00F01D58" w:rsidRDefault="00F01D58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5386" w14:textId="590D7281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EF4151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EF4151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B42F1" w14:textId="2E97C646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DE3536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DE3536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DF74E" w14:textId="77777777" w:rsidR="00F01D58" w:rsidRDefault="00F01D58" w:rsidP="00F07506">
      <w:r>
        <w:separator/>
      </w:r>
    </w:p>
  </w:footnote>
  <w:footnote w:type="continuationSeparator" w:id="0">
    <w:p w14:paraId="2BC709CD" w14:textId="77777777" w:rsidR="00F01D58" w:rsidRDefault="00F01D58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B21E" w14:textId="012B6F02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Christopher Wang</w:t>
    </w:r>
    <w:r>
      <w:rPr>
        <w:lang w:val="en-GB"/>
      </w:rPr>
      <w:fldChar w:fldCharType="end"/>
    </w:r>
  </w:p>
  <w:p w14:paraId="047208BC" w14:textId="2B4D92E2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Sustainability consultant, Sydney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E385" w14:textId="77777777" w:rsidR="00F23F8D" w:rsidRDefault="00E04BF9" w:rsidP="001A0A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1" layoutInCell="1" allowOverlap="1" wp14:anchorId="04D47B0B" wp14:editId="63EF58C5">
              <wp:simplePos x="0" y="0"/>
              <wp:positionH relativeFrom="page">
                <wp:align>left</wp:align>
              </wp:positionH>
              <wp:positionV relativeFrom="page">
                <wp:posOffset>1332230</wp:posOffset>
              </wp:positionV>
              <wp:extent cx="7559675" cy="6985"/>
              <wp:effectExtent l="0" t="0" r="22225" b="31115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6985"/>
                      </a:xfrm>
                      <a:prstGeom prst="line">
                        <a:avLst/>
                      </a:prstGeom>
                      <a:ln w="12700">
                        <a:solidFill>
                          <a:srgbClr val="73892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678BD9" id="Straight Connector 58" o:spid="_x0000_s1026" style="position:absolute;z-index:2516904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104.9pt" to="595.25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" strokecolor="#73892b" strokeweight="1pt">
              <w10:wrap anchorx="page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EC2A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E6EEDCDC"/>
    <w:lvl w:ilvl="0">
      <w:start w:val="1"/>
      <w:numFmt w:val="bullet"/>
      <w:lvlText w:val=""/>
      <w:lvlJc w:val="left"/>
      <w:pPr>
        <w:ind w:left="227" w:hanging="227"/>
      </w:pPr>
      <w:rPr>
        <w:rFonts w:ascii="Wingdings 3" w:hAnsi="Wingdings 3" w:hint="default"/>
        <w:color w:val="auto"/>
        <w:position w:val="1"/>
        <w:sz w:val="16"/>
      </w:rPr>
    </w:lvl>
    <w:lvl w:ilvl="1">
      <w:start w:val="1"/>
      <w:numFmt w:val="bullet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EC0011"/>
    <w:multiLevelType w:val="hybridMultilevel"/>
    <w:tmpl w:val="64128B94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0E3946"/>
    <w:multiLevelType w:val="hybridMultilevel"/>
    <w:tmpl w:val="FA54EF42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5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8349D"/>
    <w:multiLevelType w:val="multilevel"/>
    <w:tmpl w:val="6D4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22" w15:restartNumberingAfterBreak="0">
    <w:nsid w:val="6E2838CA"/>
    <w:multiLevelType w:val="hybridMultilevel"/>
    <w:tmpl w:val="BD2846EA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3D60DB"/>
    <w:multiLevelType w:val="hybridMultilevel"/>
    <w:tmpl w:val="61428FA6"/>
    <w:lvl w:ilvl="0" w:tplc="E7DA284C">
      <w:numFmt w:val="bullet"/>
      <w:lvlText w:val="-"/>
      <w:lvlJc w:val="left"/>
      <w:pPr>
        <w:ind w:left="720" w:hanging="360"/>
      </w:pPr>
      <w:rPr>
        <w:rFonts w:ascii="Gentium Basic" w:eastAsiaTheme="minorHAnsi" w:hAnsi="Gentium Bas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4"/>
  </w:num>
  <w:num w:numId="4" w16cid:durableId="699816063">
    <w:abstractNumId w:val="1"/>
  </w:num>
  <w:num w:numId="5" w16cid:durableId="76370005">
    <w:abstractNumId w:val="13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5"/>
  </w:num>
  <w:num w:numId="10" w16cid:durableId="719674760">
    <w:abstractNumId w:val="19"/>
  </w:num>
  <w:num w:numId="11" w16cid:durableId="1201288653">
    <w:abstractNumId w:val="24"/>
  </w:num>
  <w:num w:numId="12" w16cid:durableId="120848551">
    <w:abstractNumId w:val="8"/>
  </w:num>
  <w:num w:numId="13" w16cid:durableId="2042627495">
    <w:abstractNumId w:val="10"/>
  </w:num>
  <w:num w:numId="14" w16cid:durableId="1520660171">
    <w:abstractNumId w:val="25"/>
  </w:num>
  <w:num w:numId="15" w16cid:durableId="1281306178">
    <w:abstractNumId w:val="17"/>
  </w:num>
  <w:num w:numId="16" w16cid:durableId="2048411182">
    <w:abstractNumId w:val="16"/>
  </w:num>
  <w:num w:numId="17" w16cid:durableId="688798944">
    <w:abstractNumId w:val="7"/>
  </w:num>
  <w:num w:numId="18" w16cid:durableId="78914547">
    <w:abstractNumId w:val="18"/>
  </w:num>
  <w:num w:numId="19" w16cid:durableId="1985965444">
    <w:abstractNumId w:val="4"/>
  </w:num>
  <w:num w:numId="20" w16cid:durableId="1316298204">
    <w:abstractNumId w:val="21"/>
  </w:num>
  <w:num w:numId="21" w16cid:durableId="1859268245">
    <w:abstractNumId w:val="0"/>
  </w:num>
  <w:num w:numId="22" w16cid:durableId="219176637">
    <w:abstractNumId w:val="20"/>
  </w:num>
  <w:num w:numId="23" w16cid:durableId="1612128687">
    <w:abstractNumId w:val="23"/>
  </w:num>
  <w:num w:numId="24" w16cid:durableId="1919822207">
    <w:abstractNumId w:val="9"/>
  </w:num>
  <w:num w:numId="25" w16cid:durableId="1946186772">
    <w:abstractNumId w:val="22"/>
  </w:num>
  <w:num w:numId="26" w16cid:durableId="142430164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AB6"/>
    <w:rsid w:val="00041D03"/>
    <w:rsid w:val="00041F96"/>
    <w:rsid w:val="00042A04"/>
    <w:rsid w:val="00050B77"/>
    <w:rsid w:val="000544DA"/>
    <w:rsid w:val="000601A5"/>
    <w:rsid w:val="000607C5"/>
    <w:rsid w:val="000626A1"/>
    <w:rsid w:val="00070F5C"/>
    <w:rsid w:val="00074EAF"/>
    <w:rsid w:val="00080607"/>
    <w:rsid w:val="00082139"/>
    <w:rsid w:val="0008229A"/>
    <w:rsid w:val="00093A94"/>
    <w:rsid w:val="00093B51"/>
    <w:rsid w:val="000950B7"/>
    <w:rsid w:val="000A2772"/>
    <w:rsid w:val="000A34AD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2260E"/>
    <w:rsid w:val="00136986"/>
    <w:rsid w:val="001379FC"/>
    <w:rsid w:val="0014157C"/>
    <w:rsid w:val="00141DDC"/>
    <w:rsid w:val="001422A8"/>
    <w:rsid w:val="00144B98"/>
    <w:rsid w:val="00146B0F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4D4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06FA"/>
    <w:rsid w:val="001F373C"/>
    <w:rsid w:val="001F5470"/>
    <w:rsid w:val="001F6942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D6"/>
    <w:rsid w:val="002918FE"/>
    <w:rsid w:val="00292AE7"/>
    <w:rsid w:val="002940EE"/>
    <w:rsid w:val="00296505"/>
    <w:rsid w:val="002A0668"/>
    <w:rsid w:val="002B15A0"/>
    <w:rsid w:val="002B3387"/>
    <w:rsid w:val="002C3CA9"/>
    <w:rsid w:val="002C51D1"/>
    <w:rsid w:val="002D672F"/>
    <w:rsid w:val="002E03AC"/>
    <w:rsid w:val="002E6C03"/>
    <w:rsid w:val="002F0CC2"/>
    <w:rsid w:val="002F7EA9"/>
    <w:rsid w:val="00304501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3D57"/>
    <w:rsid w:val="003B4D3E"/>
    <w:rsid w:val="003B53E5"/>
    <w:rsid w:val="003B5554"/>
    <w:rsid w:val="003B6BC3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3F6AAB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1A85"/>
    <w:rsid w:val="004279AF"/>
    <w:rsid w:val="00434BD9"/>
    <w:rsid w:val="00437455"/>
    <w:rsid w:val="0043776B"/>
    <w:rsid w:val="004401F8"/>
    <w:rsid w:val="00453B2D"/>
    <w:rsid w:val="00457A1F"/>
    <w:rsid w:val="00460195"/>
    <w:rsid w:val="00460E7D"/>
    <w:rsid w:val="00465284"/>
    <w:rsid w:val="00465ABA"/>
    <w:rsid w:val="00467B83"/>
    <w:rsid w:val="00470753"/>
    <w:rsid w:val="00471040"/>
    <w:rsid w:val="004770A3"/>
    <w:rsid w:val="0048316D"/>
    <w:rsid w:val="00484478"/>
    <w:rsid w:val="00484A2C"/>
    <w:rsid w:val="00485C7C"/>
    <w:rsid w:val="00494811"/>
    <w:rsid w:val="00495268"/>
    <w:rsid w:val="00496173"/>
    <w:rsid w:val="004A309F"/>
    <w:rsid w:val="004A46FE"/>
    <w:rsid w:val="004A4715"/>
    <w:rsid w:val="004A49FC"/>
    <w:rsid w:val="004A65DA"/>
    <w:rsid w:val="004A78EB"/>
    <w:rsid w:val="004B2F4B"/>
    <w:rsid w:val="004B3C3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17AA1"/>
    <w:rsid w:val="0052632D"/>
    <w:rsid w:val="00526B89"/>
    <w:rsid w:val="00530F8A"/>
    <w:rsid w:val="0053108C"/>
    <w:rsid w:val="0053230C"/>
    <w:rsid w:val="005361EB"/>
    <w:rsid w:val="0054192F"/>
    <w:rsid w:val="00543424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A3BCB"/>
    <w:rsid w:val="005B2692"/>
    <w:rsid w:val="005B29D9"/>
    <w:rsid w:val="005B2D76"/>
    <w:rsid w:val="005B3F62"/>
    <w:rsid w:val="005B5C1D"/>
    <w:rsid w:val="005B6E26"/>
    <w:rsid w:val="005C1160"/>
    <w:rsid w:val="005C475D"/>
    <w:rsid w:val="005D0DE5"/>
    <w:rsid w:val="005D0F4A"/>
    <w:rsid w:val="005D5813"/>
    <w:rsid w:val="005E5457"/>
    <w:rsid w:val="005E61DB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3F84"/>
    <w:rsid w:val="00696D2D"/>
    <w:rsid w:val="00697120"/>
    <w:rsid w:val="006977DE"/>
    <w:rsid w:val="006A530C"/>
    <w:rsid w:val="006A6F17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1233"/>
    <w:rsid w:val="00706249"/>
    <w:rsid w:val="007142C5"/>
    <w:rsid w:val="00714CF6"/>
    <w:rsid w:val="00714D9F"/>
    <w:rsid w:val="00720EFB"/>
    <w:rsid w:val="0072108A"/>
    <w:rsid w:val="00722C4A"/>
    <w:rsid w:val="00726E78"/>
    <w:rsid w:val="00732EF9"/>
    <w:rsid w:val="00733505"/>
    <w:rsid w:val="00734AD1"/>
    <w:rsid w:val="00740A99"/>
    <w:rsid w:val="00741A75"/>
    <w:rsid w:val="00742CB7"/>
    <w:rsid w:val="007459D4"/>
    <w:rsid w:val="00745B11"/>
    <w:rsid w:val="00752144"/>
    <w:rsid w:val="0075301B"/>
    <w:rsid w:val="00762FB3"/>
    <w:rsid w:val="007670D0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0768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7F7A4A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3AD2"/>
    <w:rsid w:val="008472E6"/>
    <w:rsid w:val="00851983"/>
    <w:rsid w:val="00853838"/>
    <w:rsid w:val="008551C2"/>
    <w:rsid w:val="00861574"/>
    <w:rsid w:val="008615DC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955EB"/>
    <w:rsid w:val="008A2EE3"/>
    <w:rsid w:val="008A6990"/>
    <w:rsid w:val="008B1FB0"/>
    <w:rsid w:val="008B3DB2"/>
    <w:rsid w:val="008B402C"/>
    <w:rsid w:val="008C0B85"/>
    <w:rsid w:val="008C0BCC"/>
    <w:rsid w:val="008C7F54"/>
    <w:rsid w:val="008E2E0A"/>
    <w:rsid w:val="008F0003"/>
    <w:rsid w:val="008F0839"/>
    <w:rsid w:val="008F4D40"/>
    <w:rsid w:val="008F6599"/>
    <w:rsid w:val="009008F7"/>
    <w:rsid w:val="00906553"/>
    <w:rsid w:val="009107F7"/>
    <w:rsid w:val="00912230"/>
    <w:rsid w:val="00913012"/>
    <w:rsid w:val="00924450"/>
    <w:rsid w:val="00925BD4"/>
    <w:rsid w:val="00926353"/>
    <w:rsid w:val="00933B7D"/>
    <w:rsid w:val="00935BAD"/>
    <w:rsid w:val="0094134F"/>
    <w:rsid w:val="00943266"/>
    <w:rsid w:val="0094451C"/>
    <w:rsid w:val="00950622"/>
    <w:rsid w:val="009527A3"/>
    <w:rsid w:val="00956724"/>
    <w:rsid w:val="009611E2"/>
    <w:rsid w:val="00962D4D"/>
    <w:rsid w:val="00966E5B"/>
    <w:rsid w:val="00984E94"/>
    <w:rsid w:val="009906BC"/>
    <w:rsid w:val="00990B8A"/>
    <w:rsid w:val="0099395A"/>
    <w:rsid w:val="009B0134"/>
    <w:rsid w:val="009B1A66"/>
    <w:rsid w:val="009B67AA"/>
    <w:rsid w:val="009C248B"/>
    <w:rsid w:val="009C39DD"/>
    <w:rsid w:val="009C3C90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16C1"/>
    <w:rsid w:val="00A131EC"/>
    <w:rsid w:val="00A16520"/>
    <w:rsid w:val="00A16F0B"/>
    <w:rsid w:val="00A2118F"/>
    <w:rsid w:val="00A21CE3"/>
    <w:rsid w:val="00A2779D"/>
    <w:rsid w:val="00A27B45"/>
    <w:rsid w:val="00A30D3F"/>
    <w:rsid w:val="00A32921"/>
    <w:rsid w:val="00A361B0"/>
    <w:rsid w:val="00A3680B"/>
    <w:rsid w:val="00A3704E"/>
    <w:rsid w:val="00A375A6"/>
    <w:rsid w:val="00A4094D"/>
    <w:rsid w:val="00A4152B"/>
    <w:rsid w:val="00A47466"/>
    <w:rsid w:val="00A47846"/>
    <w:rsid w:val="00A51B1B"/>
    <w:rsid w:val="00A57E67"/>
    <w:rsid w:val="00A609EA"/>
    <w:rsid w:val="00A65CE5"/>
    <w:rsid w:val="00A67926"/>
    <w:rsid w:val="00A7009E"/>
    <w:rsid w:val="00A73F4F"/>
    <w:rsid w:val="00A745E1"/>
    <w:rsid w:val="00A75D1B"/>
    <w:rsid w:val="00A819C2"/>
    <w:rsid w:val="00A81E43"/>
    <w:rsid w:val="00A82AF5"/>
    <w:rsid w:val="00A86E35"/>
    <w:rsid w:val="00A90E50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61B5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1AEB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7514F"/>
    <w:rsid w:val="00B76DA8"/>
    <w:rsid w:val="00B841E6"/>
    <w:rsid w:val="00B86E25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2980"/>
    <w:rsid w:val="00BD4026"/>
    <w:rsid w:val="00BF0233"/>
    <w:rsid w:val="00BF136C"/>
    <w:rsid w:val="00BF4452"/>
    <w:rsid w:val="00BF65AD"/>
    <w:rsid w:val="00BF6FCE"/>
    <w:rsid w:val="00C04533"/>
    <w:rsid w:val="00C065CC"/>
    <w:rsid w:val="00C14502"/>
    <w:rsid w:val="00C14B7C"/>
    <w:rsid w:val="00C14F7D"/>
    <w:rsid w:val="00C16838"/>
    <w:rsid w:val="00C2201C"/>
    <w:rsid w:val="00C22414"/>
    <w:rsid w:val="00C24B00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0C7E"/>
    <w:rsid w:val="00CD4E9F"/>
    <w:rsid w:val="00CD5CFB"/>
    <w:rsid w:val="00CD7816"/>
    <w:rsid w:val="00CE0C07"/>
    <w:rsid w:val="00CE6A74"/>
    <w:rsid w:val="00CE7245"/>
    <w:rsid w:val="00D056FC"/>
    <w:rsid w:val="00D07013"/>
    <w:rsid w:val="00D12D62"/>
    <w:rsid w:val="00D1580A"/>
    <w:rsid w:val="00D15C1B"/>
    <w:rsid w:val="00D20D26"/>
    <w:rsid w:val="00D21D7A"/>
    <w:rsid w:val="00D22079"/>
    <w:rsid w:val="00D36EC0"/>
    <w:rsid w:val="00D43971"/>
    <w:rsid w:val="00D511D0"/>
    <w:rsid w:val="00D529B0"/>
    <w:rsid w:val="00D53D41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1D1"/>
    <w:rsid w:val="00DB260C"/>
    <w:rsid w:val="00DB2E93"/>
    <w:rsid w:val="00DB3640"/>
    <w:rsid w:val="00DB4F1E"/>
    <w:rsid w:val="00DC38F8"/>
    <w:rsid w:val="00DC76B7"/>
    <w:rsid w:val="00DD0C30"/>
    <w:rsid w:val="00DD73B1"/>
    <w:rsid w:val="00DE3536"/>
    <w:rsid w:val="00DE593C"/>
    <w:rsid w:val="00DF0112"/>
    <w:rsid w:val="00DF1D75"/>
    <w:rsid w:val="00DF2367"/>
    <w:rsid w:val="00DF2A3D"/>
    <w:rsid w:val="00DF3844"/>
    <w:rsid w:val="00DF4079"/>
    <w:rsid w:val="00DF608B"/>
    <w:rsid w:val="00E044C0"/>
    <w:rsid w:val="00E04BF9"/>
    <w:rsid w:val="00E1191C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63C4F"/>
    <w:rsid w:val="00E758B3"/>
    <w:rsid w:val="00E76A39"/>
    <w:rsid w:val="00E817CD"/>
    <w:rsid w:val="00E820D4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EF4151"/>
    <w:rsid w:val="00F00A06"/>
    <w:rsid w:val="00F01D58"/>
    <w:rsid w:val="00F059A4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0F7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CD0C7E"/>
    <w:pPr>
      <w:keepNext/>
      <w:pBdr>
        <w:top w:val="single" w:sz="6" w:space="6" w:color="73892B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0C7E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740A99"/>
    <w:rPr>
      <w:color w:val="0098D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3361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7565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378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66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8706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4371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29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3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359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ywang2910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Template.dotm</Template>
  <TotalTime>0</TotalTime>
  <Pages>2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2024-01-16T06:34:00Z</dcterms:created>
  <dcterms:modified xsi:type="dcterms:W3CDTF">2024-02-05T01:10:00Z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